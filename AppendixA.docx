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3D01CB" w:rsidP="002B4303">
      <w:pPr>
        <w:pStyle w:val="ChapterTitle"/>
        <w:tabs>
          <w:tab w:val="left" w:pos="1170"/>
        </w:tabs>
      </w:pPr>
      <w:r>
        <w:t>Sample Data</w:t>
      </w:r>
    </w:p>
    <w:p w:rsidR="007D4365" w:rsidRPr="007D4365" w:rsidRDefault="007D4365" w:rsidP="007D4365">
      <w:pPr>
        <w:pStyle w:val="Heading1"/>
      </w:pPr>
      <w:r w:rsidRPr="007D4365">
        <w:t>Sample Data</w:t>
      </w:r>
    </w:p>
    <w:p w:rsidR="007D4365" w:rsidRPr="007D4365" w:rsidRDefault="007D4365" w:rsidP="007D4365">
      <w:pPr>
        <w:pStyle w:val="BodyTextFirst"/>
      </w:pPr>
      <w:r w:rsidRPr="007D4365">
        <w:t>If you wish to follow the examples used in this book—and I hope you will—you will need some sample data to work with. All the files referenced in this book are available for download and can easily be installed on your local PC. This appendix explains where to obtain the sample files, how to install them, and what they are used for.</w:t>
      </w:r>
    </w:p>
    <w:p w:rsidR="00C074BD" w:rsidRDefault="007D4365" w:rsidP="00C074BD">
      <w:pPr>
        <w:pStyle w:val="Heading2"/>
      </w:pPr>
      <w:r w:rsidRPr="007D4365">
        <w:t xml:space="preserve">Downloading the Sample Data </w:t>
      </w:r>
    </w:p>
    <w:p w:rsidR="008C6B24" w:rsidRDefault="007D4365" w:rsidP="00A06A49">
      <w:pPr>
        <w:pStyle w:val="BodyTextFirst"/>
      </w:pPr>
      <w:r w:rsidRPr="007D4365">
        <w:t xml:space="preserve">The sample files used in this book are currently available on the Apress site. You can access them as follows: </w:t>
      </w:r>
    </w:p>
    <w:p w:rsidR="008C6B24" w:rsidRDefault="007D4365" w:rsidP="008C6B24">
      <w:pPr>
        <w:pStyle w:val="NumList"/>
      </w:pPr>
      <w:r w:rsidRPr="007D4365">
        <w:t>In your web browser, navigate to the f</w:t>
      </w:r>
      <w:r w:rsidR="00C074BD">
        <w:t>ollowing URL http://www.apress.</w:t>
      </w:r>
      <w:r w:rsidRPr="007D4365">
        <w:t>com/</w:t>
      </w:r>
      <w:r w:rsidR="00B517F6">
        <w:t>978148421804</w:t>
      </w:r>
      <w:r w:rsidR="00B517F6" w:rsidRPr="00B517F6">
        <w:t>4</w:t>
      </w:r>
      <w:r w:rsidRPr="007D4365">
        <w:t xml:space="preserve">. </w:t>
      </w:r>
    </w:p>
    <w:p w:rsidR="008C6B24" w:rsidRDefault="007D4365" w:rsidP="008C6B24">
      <w:pPr>
        <w:pStyle w:val="NumList"/>
      </w:pPr>
      <w:r w:rsidRPr="007D4365">
        <w:t>Scroll down the page and click on the tab Source Code/Downloads.</w:t>
      </w:r>
    </w:p>
    <w:p w:rsidR="008C6B24" w:rsidRDefault="007D4365" w:rsidP="00BD33C3">
      <w:pPr>
        <w:pStyle w:val="NumList"/>
      </w:pPr>
      <w:r w:rsidRPr="007D4365">
        <w:t xml:space="preserve">Click the link Download Now, and choose a directory where you will save the file </w:t>
      </w:r>
      <w:r w:rsidR="00BD33C3" w:rsidRPr="00BD33C3">
        <w:t>DataVisualisationInExcel2016</w:t>
      </w:r>
      <w:r w:rsidRPr="007D4365">
        <w:t xml:space="preserve">.zip. </w:t>
      </w:r>
    </w:p>
    <w:p w:rsidR="008C6B24" w:rsidRDefault="007D4365" w:rsidP="007D4365">
      <w:pPr>
        <w:pStyle w:val="BodyTextCont"/>
      </w:pPr>
      <w:r w:rsidRPr="007D4365">
        <w:t xml:space="preserve">You will then need to extract the files and directories from the zip file. How you do this will depend on which software you are using to handle zipped files. If you are not using any third party software, then one way to do this is </w:t>
      </w:r>
    </w:p>
    <w:p w:rsidR="008C6B24" w:rsidRDefault="007D4365" w:rsidP="00323CEA">
      <w:pPr>
        <w:pStyle w:val="NumList"/>
        <w:numPr>
          <w:ilvl w:val="0"/>
          <w:numId w:val="30"/>
        </w:numPr>
      </w:pPr>
      <w:r w:rsidRPr="007D4365">
        <w:t>Create a directory named C:\</w:t>
      </w:r>
      <w:r w:rsidR="00323CEA" w:rsidRPr="00323CEA">
        <w:t>DataVisualisationInExcel2016</w:t>
      </w:r>
      <w:r w:rsidRPr="007D4365">
        <w:t xml:space="preserve">. </w:t>
      </w:r>
    </w:p>
    <w:p w:rsidR="008C6B24" w:rsidRDefault="007D4365" w:rsidP="00323CEA">
      <w:pPr>
        <w:pStyle w:val="NumList"/>
      </w:pPr>
      <w:r w:rsidRPr="007D4365">
        <w:t xml:space="preserve">In the Windows Explorer navigation pane, click on the file </w:t>
      </w:r>
      <w:r w:rsidR="00323CEA" w:rsidRPr="00323CEA">
        <w:t>DataVisualisationInExcel2016</w:t>
      </w:r>
      <w:r w:rsidRPr="007D4365">
        <w:t xml:space="preserve">.zip. </w:t>
      </w:r>
    </w:p>
    <w:p w:rsidR="008C6B24" w:rsidRDefault="007D4365" w:rsidP="008C6B24">
      <w:pPr>
        <w:pStyle w:val="NumList"/>
      </w:pPr>
      <w:r w:rsidRPr="007D4365">
        <w:t xml:space="preserve">Select all the files and folders that it contains. </w:t>
      </w:r>
    </w:p>
    <w:p w:rsidR="007D4365" w:rsidRPr="007D4365" w:rsidRDefault="007D4365" w:rsidP="008C6B24">
      <w:pPr>
        <w:pStyle w:val="NumList"/>
      </w:pPr>
      <w:r w:rsidRPr="007D4365">
        <w:t>Copy them to the folder that you created in step 1.</w:t>
      </w:r>
    </w:p>
    <w:p w:rsidR="00A06A49" w:rsidRDefault="007D4365" w:rsidP="00A06A49">
      <w:pPr>
        <w:pStyle w:val="Heading2"/>
      </w:pPr>
      <w:r w:rsidRPr="007D4365">
        <w:t xml:space="preserve">Images </w:t>
      </w:r>
    </w:p>
    <w:p w:rsidR="00A06A49" w:rsidRDefault="007D4365" w:rsidP="00A06A49">
      <w:pPr>
        <w:pStyle w:val="BodyTextFirst"/>
      </w:pPr>
      <w:r w:rsidRPr="007D4365">
        <w:t xml:space="preserve">The images used in </w:t>
      </w:r>
      <w:r w:rsidR="001646D5">
        <w:t xml:space="preserve">Chapter </w:t>
      </w:r>
      <w:r w:rsidR="007F1CCD">
        <w:t>7</w:t>
      </w:r>
      <w:r w:rsidR="00EB1197">
        <w:t xml:space="preserve"> </w:t>
      </w:r>
      <w:r w:rsidR="001646D5">
        <w:t xml:space="preserve">can be found in the directory </w:t>
      </w:r>
      <w:r w:rsidR="004A1A4C" w:rsidRPr="004A1A4C">
        <w:t>C:\</w:t>
      </w:r>
      <w:r w:rsidR="00323CEA" w:rsidRPr="00323CEA">
        <w:t xml:space="preserve"> DataVisualisationInExcel2016</w:t>
      </w:r>
      <w:r w:rsidR="004A1A4C" w:rsidRPr="004A1A4C">
        <w:t>\Images</w:t>
      </w:r>
      <w:r w:rsidR="004A1A4C">
        <w:t>.</w:t>
      </w:r>
    </w:p>
    <w:p w:rsidR="00A06A49" w:rsidRDefault="00A06A49" w:rsidP="00A06A49">
      <w:pPr>
        <w:pStyle w:val="Heading2"/>
      </w:pPr>
      <w:r>
        <w:lastRenderedPageBreak/>
        <w:t>Sample Databases</w:t>
      </w:r>
    </w:p>
    <w:p w:rsidR="00A06A49" w:rsidRDefault="00A06A49" w:rsidP="00A06A49">
      <w:pPr>
        <w:pStyle w:val="BodyTextFirst"/>
      </w:pPr>
      <w:r>
        <w:t>If you wish to load data from an SQL Server 2014 database or an Analysis Services database you will need to restore the s</w:t>
      </w:r>
      <w:r w:rsidR="007D4365" w:rsidRPr="007D4365">
        <w:t xml:space="preserve">ample SQL Server </w:t>
      </w:r>
      <w:r>
        <w:t xml:space="preserve">and Analysis Services databases that are in the </w:t>
      </w:r>
      <w:r w:rsidRPr="00A06A49">
        <w:t>C:\</w:t>
      </w:r>
      <w:r w:rsidR="009D4155">
        <w:t>DataVisualisationInExcel2016</w:t>
      </w:r>
      <w:r w:rsidR="007F1CCD">
        <w:t>\Database</w:t>
      </w:r>
      <w:bookmarkStart w:id="0" w:name="_GoBack"/>
      <w:bookmarkEnd w:id="0"/>
      <w:r>
        <w:t xml:space="preserve"> directory.</w:t>
      </w:r>
    </w:p>
    <w:p w:rsidR="007D4365" w:rsidRDefault="007679AF" w:rsidP="007679AF">
      <w:pPr>
        <w:pStyle w:val="Heading3"/>
      </w:pPr>
      <w:r>
        <w:t xml:space="preserve">The </w:t>
      </w:r>
      <w:r w:rsidR="007D4365" w:rsidRPr="007D4365">
        <w:t>CarSalesData database.</w:t>
      </w:r>
    </w:p>
    <w:p w:rsidR="009C5B25" w:rsidRDefault="007D4365" w:rsidP="007679AF">
      <w:pPr>
        <w:pStyle w:val="BodyTextFirst"/>
      </w:pPr>
      <w:r w:rsidRPr="007D4365">
        <w:t xml:space="preserve">This database is available in the sample data as the file CarSalesData.Bak in the directory  </w:t>
      </w:r>
      <w:r w:rsidR="007679AF" w:rsidRPr="007679AF">
        <w:t>C:\</w:t>
      </w:r>
      <w:r w:rsidR="009D4155">
        <w:t>DataVisualisationInExcel2016</w:t>
      </w:r>
      <w:r w:rsidR="007679AF" w:rsidRPr="007679AF">
        <w:t>\DatabaseBackups</w:t>
      </w:r>
      <w:r w:rsidRPr="007D4365">
        <w:t xml:space="preserve">. </w:t>
      </w:r>
      <w:r w:rsidR="009C5B25">
        <w:t xml:space="preserve">You will also need to create a directory for the database files. In the code below this is: </w:t>
      </w:r>
      <w:r w:rsidR="009C5B25" w:rsidRPr="009C5B25">
        <w:t>C:\</w:t>
      </w:r>
      <w:r w:rsidR="009D4155">
        <w:t>DataVisualisationInExcel2016</w:t>
      </w:r>
      <w:r w:rsidR="009C5B25" w:rsidRPr="009C5B25">
        <w:t>\Databases</w:t>
      </w:r>
      <w:r w:rsidR="009C5B25">
        <w:t>.</w:t>
      </w:r>
    </w:p>
    <w:p w:rsidR="007679AF" w:rsidRDefault="007D4365" w:rsidP="007679AF">
      <w:pPr>
        <w:pStyle w:val="BodyTextFirst"/>
      </w:pPr>
      <w:r w:rsidRPr="007D4365">
        <w:t xml:space="preserve">Before you can load this database, you will need access to a functioning SQL Server database instance.  If you need to, you can download and install the free SQL Server 2014 Express version. It is currently available at the following URL: http://www.microsoft.com/en-in/download/details.aspx?id=42299&amp;WT.mc_id=rss_ alldownloads_devresources. Once installed, you will need to restore the database backup. To do this </w:t>
      </w:r>
    </w:p>
    <w:p w:rsidR="007679AF" w:rsidRDefault="007D4365" w:rsidP="002A44A7">
      <w:pPr>
        <w:pStyle w:val="NumList"/>
        <w:numPr>
          <w:ilvl w:val="0"/>
          <w:numId w:val="31"/>
        </w:numPr>
      </w:pPr>
      <w:r w:rsidRPr="007D4365">
        <w:t xml:space="preserve">Open SQL Server Management Studio Express. </w:t>
      </w:r>
    </w:p>
    <w:p w:rsidR="007679AF" w:rsidRDefault="007D4365" w:rsidP="002A44A7">
      <w:pPr>
        <w:pStyle w:val="NumList"/>
        <w:numPr>
          <w:ilvl w:val="0"/>
          <w:numId w:val="31"/>
        </w:numPr>
      </w:pPr>
      <w:r w:rsidRPr="007D4365">
        <w:t xml:space="preserve">Open a new query window by clicking New Query in the toolbar. </w:t>
      </w:r>
    </w:p>
    <w:p w:rsidR="007D4365" w:rsidRPr="007D4365" w:rsidRDefault="007D4365" w:rsidP="002A44A7">
      <w:pPr>
        <w:pStyle w:val="NumList"/>
        <w:numPr>
          <w:ilvl w:val="0"/>
          <w:numId w:val="31"/>
        </w:numPr>
      </w:pPr>
      <w:r w:rsidRPr="007D4365">
        <w:t xml:space="preserve">Run the following script. </w:t>
      </w:r>
    </w:p>
    <w:p w:rsidR="007679AF" w:rsidRDefault="007D4365" w:rsidP="007679AF">
      <w:pPr>
        <w:pStyle w:val="Code"/>
      </w:pPr>
      <w:r w:rsidRPr="007D4365">
        <w:t xml:space="preserve">USE [master] RESTORE DATABASE [CarSalesData] </w:t>
      </w:r>
    </w:p>
    <w:p w:rsidR="007679AF" w:rsidRDefault="007D4365" w:rsidP="007679AF">
      <w:pPr>
        <w:pStyle w:val="Code"/>
      </w:pPr>
      <w:r w:rsidRPr="007D4365">
        <w:t>FROM  DISK = N'C:\</w:t>
      </w:r>
      <w:r w:rsidR="00EF04F9">
        <w:t>DataVisualisationInExcel2016</w:t>
      </w:r>
      <w:r w:rsidR="007679AF">
        <w:t>\Database\</w:t>
      </w:r>
      <w:r w:rsidRPr="007D4365">
        <w:t xml:space="preserve">CarSalesData.bak' </w:t>
      </w:r>
    </w:p>
    <w:p w:rsidR="007679AF" w:rsidRDefault="007D4365" w:rsidP="007679AF">
      <w:pPr>
        <w:pStyle w:val="Code"/>
      </w:pPr>
      <w:r w:rsidRPr="007D4365">
        <w:t>WITH  FILE = 1,  NOUNLOAD,  STATS = 5 ,MOVE 'CarSalesData' TO 'C:\</w:t>
      </w:r>
      <w:r w:rsidR="009D4155">
        <w:t>DataVisualisationInExcel2016</w:t>
      </w:r>
      <w:r w:rsidRPr="007D4365">
        <w:t>\Database\CarSalesData_Data.mdf' ,MOVE 'CarSalesData_Log' TO 'C:\</w:t>
      </w:r>
      <w:r w:rsidR="009D4155">
        <w:t>DataVisualisationInExcel2016</w:t>
      </w:r>
      <w:r w:rsidRPr="007D4365">
        <w:t xml:space="preserve">\DatabaseCarSalesData_Log.ldf' </w:t>
      </w:r>
    </w:p>
    <w:p w:rsidR="007D4365" w:rsidRPr="007D4365" w:rsidRDefault="007D4365" w:rsidP="007679AF">
      <w:pPr>
        <w:pStyle w:val="Code"/>
      </w:pPr>
      <w:r w:rsidRPr="007D4365">
        <w:t xml:space="preserve">GO </w:t>
      </w:r>
    </w:p>
    <w:p w:rsidR="003D01CB" w:rsidRDefault="007D4365" w:rsidP="007D4365">
      <w:pPr>
        <w:pStyle w:val="BodyTextCont"/>
      </w:pPr>
      <w:r w:rsidRPr="007D4365">
        <w:t>The database will be restored, and can be used in the examples.</w:t>
      </w:r>
    </w:p>
    <w:p w:rsidR="00A0758A" w:rsidRDefault="00A0758A" w:rsidP="00A0758A">
      <w:pPr>
        <w:pStyle w:val="Heading3"/>
      </w:pPr>
      <w:r>
        <w:t xml:space="preserve">The Analysis Services Database </w:t>
      </w:r>
    </w:p>
    <w:p w:rsidR="00A0758A" w:rsidRDefault="00A0758A" w:rsidP="002C0734">
      <w:pPr>
        <w:pStyle w:val="BodyTextFirst"/>
      </w:pPr>
      <w:r>
        <w:t xml:space="preserve">To restore the </w:t>
      </w:r>
      <w:r w:rsidRPr="00A0758A">
        <w:t>Analysis Services database</w:t>
      </w:r>
      <w:r w:rsidR="008B363B">
        <w:t xml:space="preserve"> you will first need a functioning SSAS instance. You can then restore the </w:t>
      </w:r>
      <w:r w:rsidR="00747C18">
        <w:t xml:space="preserve">file </w:t>
      </w:r>
      <w:r w:rsidR="00747C18" w:rsidRPr="00747C18">
        <w:t>CarSalesOLAP</w:t>
      </w:r>
      <w:r w:rsidR="00747C18">
        <w:t xml:space="preserve">,abf or CarSalesTabular.abf (respectively the "classic" and tabular SSAS backup files for the sample data) using the </w:t>
      </w:r>
      <w:r w:rsidR="002C1044">
        <w:t xml:space="preserve">standard SSAS database restoration </w:t>
      </w:r>
      <w:r w:rsidR="00747C18">
        <w:t>techniques.</w:t>
      </w:r>
    </w:p>
    <w:p w:rsidR="00A0758A" w:rsidRPr="003D01CB" w:rsidRDefault="00A0758A" w:rsidP="007D4365">
      <w:pPr>
        <w:pStyle w:val="BodyTextCont"/>
      </w:pPr>
    </w:p>
    <w:sectPr w:rsidR="00A0758A" w:rsidRPr="003D01CB"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42B5" w:rsidRDefault="00EB42B5">
      <w:r>
        <w:separator/>
      </w:r>
    </w:p>
  </w:endnote>
  <w:endnote w:type="continuationSeparator" w:id="0">
    <w:p w:rsidR="00EB42B5" w:rsidRDefault="00EB4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EEA93E6C-C6CF-4B33-B1AC-699786410D81}"/>
    <w:embedBold r:id="rId2" w:fontKey="{171A26A9-FFFF-4794-AB12-B450F9373551}"/>
    <w:embedItalic r:id="rId3" w:fontKey="{1E2EC523-FB20-41E3-8A18-CCA6E43BB19C}"/>
  </w:font>
  <w:font w:name="Arial">
    <w:panose1 w:val="020B0604020202020204"/>
    <w:charset w:val="00"/>
    <w:family w:val="swiss"/>
    <w:pitch w:val="variable"/>
    <w:sig w:usb0="E0002EFF" w:usb1="C0007843" w:usb2="00000009" w:usb3="00000000" w:csb0="000001FF" w:csb1="00000000"/>
  </w:font>
  <w:font w:name="Utopia">
    <w:altName w:val="Times New Roman"/>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3BDF2460-7DA7-4744-B0BC-997DF8F0A7F6}"/>
  </w:font>
  <w:font w:name="PMingLiU">
    <w:altName w:val="新細明體"/>
    <w:panose1 w:val="02010601000101010101"/>
    <w:charset w:val="88"/>
    <w:family w:val="auto"/>
    <w:notTrueType/>
    <w:pitch w:val="variable"/>
    <w:sig w:usb0="00000001" w:usb1="08080000" w:usb2="00000010" w:usb3="00000000" w:csb0="00100000" w:csb1="00000000"/>
  </w:font>
  <w:font w:name="TheSansMonoConBlack">
    <w:altName w:val="Courier New"/>
    <w:panose1 w:val="00000000000000000000"/>
    <w:charset w:val="00"/>
    <w:family w:val="swiss"/>
    <w:notTrueType/>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CCBC37A6-6472-4589-A884-0B5408749554}"/>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A373CF05-319F-4E15-9192-E837D04EAA9A}"/>
  </w:font>
  <w:font w:name="TheSansMonoConNormal">
    <w:altName w:val="Courier New"/>
    <w:panose1 w:val="00000000000000000000"/>
    <w:charset w:val="00"/>
    <w:family w:val="swiss"/>
    <w:notTrueType/>
    <w:pitch w:val="variable"/>
    <w:sig w:usb0="00000083" w:usb1="00000000" w:usb2="00000000" w:usb3="00000000" w:csb0="00000009"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embedRegular r:id="rId7" w:fontKey="{C933A66C-6BB4-43C7-97F0-7DE11FED3E37}"/>
  </w:font>
  <w:font w:name="HelveticaNeue MediumCond">
    <w:altName w:val="Arial"/>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F605A077-A6F5-4B10-8F58-49EC504C053F}"/>
  </w:font>
  <w:font w:name="ZapfDingbats">
    <w:altName w:val="Times New Roman"/>
    <w:panose1 w:val="00000000000000000000"/>
    <w:charset w:val="02"/>
    <w:family w:val="auto"/>
    <w:notTrueType/>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67C" w:rsidRPr="00222F70" w:rsidRDefault="0053067C">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F1CCD">
      <w:rPr>
        <w:rStyle w:val="PageNumber"/>
        <w:noProof/>
      </w:rPr>
      <w:t>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67C" w:rsidRPr="00222F70" w:rsidRDefault="0053067C"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D4365">
      <w:rPr>
        <w:rStyle w:val="PageNumber"/>
        <w:noProof/>
      </w:rPr>
      <w:t>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53067C" w:rsidRDefault="0053067C"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F1CCD">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42B5" w:rsidRDefault="00EB42B5">
      <w:r>
        <w:separator/>
      </w:r>
    </w:p>
  </w:footnote>
  <w:footnote w:type="continuationSeparator" w:id="0">
    <w:p w:rsidR="00EB42B5" w:rsidRDefault="00EB42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67C" w:rsidRPr="003C7D0E" w:rsidRDefault="00B15E04" w:rsidP="00F62E97">
    <w:pPr>
      <w:pStyle w:val="Header"/>
      <w:rPr>
        <w:sz w:val="14"/>
        <w:szCs w:val="16"/>
      </w:rPr>
    </w:pPr>
    <w:r>
      <w:t>Appendi</w:t>
    </w:r>
    <w:r w:rsidR="00103938">
      <w:t>x</w:t>
    </w:r>
    <w:r>
      <w:t xml:space="preserve"> A</w:t>
    </w:r>
    <w:r w:rsidR="0053067C" w:rsidRPr="003C7D0E">
      <w:t xml:space="preserve"> </w:t>
    </w:r>
    <w:r w:rsidR="0053067C" w:rsidRPr="00EB773D">
      <w:rPr>
        <w:rStyle w:val="GrayDingbat"/>
      </w:rPr>
      <w:t></w:t>
    </w:r>
    <w:r w:rsidR="0053067C" w:rsidRPr="00225E9A">
      <w:t xml:space="preserve"> </w:t>
    </w:r>
    <w:r>
      <w:t>Sample Data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67C" w:rsidRPr="002A45BE" w:rsidRDefault="0053067C" w:rsidP="00463BAE">
    <w:pPr>
      <w:pStyle w:val="Header"/>
      <w:ind w:left="-450"/>
      <w:jc w:val="right"/>
      <w:rPr>
        <w:sz w:val="16"/>
        <w:szCs w:val="16"/>
      </w:rPr>
    </w:pPr>
    <w:r>
      <w:t>Chapter 1</w:t>
    </w:r>
    <w:r w:rsidR="003F5025">
      <w:t>6</w:t>
    </w:r>
    <w:r>
      <w:rPr>
        <w:color w:val="BFBFBF"/>
        <w:szCs w:val="16"/>
      </w:rPr>
      <w:t xml:space="preserve"> </w:t>
    </w:r>
    <w:r w:rsidRPr="00EB773D">
      <w:rPr>
        <w:rStyle w:val="GrayDingbat"/>
      </w:rPr>
      <w:t></w:t>
    </w:r>
    <w:r>
      <w:rPr>
        <w:color w:val="BFBFBF"/>
        <w:sz w:val="16"/>
        <w:szCs w:val="16"/>
      </w:rPr>
      <w:t xml:space="preserve"> </w:t>
    </w:r>
    <w:r w:rsidR="00A41D1E">
      <w:t>Power</w:t>
    </w:r>
    <w:r w:rsidR="00A41D1E" w:rsidRPr="00A41D1E">
      <w:t>BI.Com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67C" w:rsidRDefault="0053067C" w:rsidP="007C48CB">
    <w:pPr>
      <w:pStyle w:val="ChapterNumber"/>
    </w:pPr>
    <w:r>
      <w:rPr>
        <w:noProof/>
        <w:lang w:val="en-GB" w:eastAsia="en-GB"/>
      </w:rPr>
      <mc:AlternateContent>
        <mc:Choice Requires="wps">
          <w:drawing>
            <wp:anchor distT="0" distB="0" distL="114300" distR="114300" simplePos="0" relativeHeight="251656192" behindDoc="1" locked="0" layoutInCell="1" allowOverlap="1" wp14:anchorId="58251B03" wp14:editId="228A1C4E">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7532A2" id="AutoShape 1" o:spid="_x0000_s1026" style="position:absolute;margin-left:-163.4pt;margin-top:-171.35pt;width:596.4pt;height:30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rsidR="003D01CB">
      <w:t>Appendix A</w:t>
    </w:r>
  </w:p>
  <w:p w:rsidR="0053067C" w:rsidRPr="00B44665" w:rsidRDefault="0053067C"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36E78AC"/>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6"/>
  </w:num>
  <w:num w:numId="2">
    <w:abstractNumId w:val="0"/>
  </w:num>
  <w:num w:numId="3">
    <w:abstractNumId w:val="7"/>
  </w:num>
  <w:num w:numId="4">
    <w:abstractNumId w:val="2"/>
  </w:num>
  <w:num w:numId="5">
    <w:abstractNumId w:val="5"/>
  </w:num>
  <w:num w:numId="6">
    <w:abstractNumId w:val="1"/>
  </w:num>
  <w:num w:numId="7">
    <w:abstractNumId w:val="4"/>
  </w:num>
  <w:num w:numId="8">
    <w:abstractNumId w:val="3"/>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A95"/>
    <w:rsid w:val="00000226"/>
    <w:rsid w:val="00000C0F"/>
    <w:rsid w:val="00001933"/>
    <w:rsid w:val="00002570"/>
    <w:rsid w:val="0000389C"/>
    <w:rsid w:val="00003E83"/>
    <w:rsid w:val="00003EA7"/>
    <w:rsid w:val="0000411D"/>
    <w:rsid w:val="00004945"/>
    <w:rsid w:val="00004AA5"/>
    <w:rsid w:val="0000546D"/>
    <w:rsid w:val="00005973"/>
    <w:rsid w:val="000064A6"/>
    <w:rsid w:val="00006EC0"/>
    <w:rsid w:val="00007929"/>
    <w:rsid w:val="00010427"/>
    <w:rsid w:val="0001043E"/>
    <w:rsid w:val="00010FBF"/>
    <w:rsid w:val="00011461"/>
    <w:rsid w:val="00013C3D"/>
    <w:rsid w:val="0001506D"/>
    <w:rsid w:val="00020735"/>
    <w:rsid w:val="00021A6B"/>
    <w:rsid w:val="00022619"/>
    <w:rsid w:val="000239A1"/>
    <w:rsid w:val="00023DB8"/>
    <w:rsid w:val="00023EBE"/>
    <w:rsid w:val="00023F4C"/>
    <w:rsid w:val="000259EC"/>
    <w:rsid w:val="00025B49"/>
    <w:rsid w:val="00025E0B"/>
    <w:rsid w:val="000265BC"/>
    <w:rsid w:val="00027B40"/>
    <w:rsid w:val="0003006B"/>
    <w:rsid w:val="00030481"/>
    <w:rsid w:val="00031018"/>
    <w:rsid w:val="00031178"/>
    <w:rsid w:val="00031D66"/>
    <w:rsid w:val="00033AEB"/>
    <w:rsid w:val="000344B0"/>
    <w:rsid w:val="00034541"/>
    <w:rsid w:val="000345ED"/>
    <w:rsid w:val="000345FB"/>
    <w:rsid w:val="000375DF"/>
    <w:rsid w:val="000403F0"/>
    <w:rsid w:val="000406D2"/>
    <w:rsid w:val="00041B40"/>
    <w:rsid w:val="00042176"/>
    <w:rsid w:val="000442E8"/>
    <w:rsid w:val="000453A1"/>
    <w:rsid w:val="00045421"/>
    <w:rsid w:val="00045FA1"/>
    <w:rsid w:val="0004675B"/>
    <w:rsid w:val="00046BE6"/>
    <w:rsid w:val="00046D44"/>
    <w:rsid w:val="000479AD"/>
    <w:rsid w:val="000503B8"/>
    <w:rsid w:val="000505C1"/>
    <w:rsid w:val="0005061A"/>
    <w:rsid w:val="00050B23"/>
    <w:rsid w:val="0005135B"/>
    <w:rsid w:val="00052210"/>
    <w:rsid w:val="00052F02"/>
    <w:rsid w:val="00053E3D"/>
    <w:rsid w:val="0005627C"/>
    <w:rsid w:val="00060B5C"/>
    <w:rsid w:val="00061858"/>
    <w:rsid w:val="00061D2C"/>
    <w:rsid w:val="00064306"/>
    <w:rsid w:val="000644A7"/>
    <w:rsid w:val="00064D2E"/>
    <w:rsid w:val="000654FD"/>
    <w:rsid w:val="0006648D"/>
    <w:rsid w:val="00070FC2"/>
    <w:rsid w:val="00073B9B"/>
    <w:rsid w:val="00074D79"/>
    <w:rsid w:val="000756B0"/>
    <w:rsid w:val="00080499"/>
    <w:rsid w:val="00080770"/>
    <w:rsid w:val="00081E5F"/>
    <w:rsid w:val="00082B8F"/>
    <w:rsid w:val="000847CC"/>
    <w:rsid w:val="00086F89"/>
    <w:rsid w:val="00090E43"/>
    <w:rsid w:val="000911BB"/>
    <w:rsid w:val="000912A2"/>
    <w:rsid w:val="00091840"/>
    <w:rsid w:val="00093519"/>
    <w:rsid w:val="00093F90"/>
    <w:rsid w:val="00094753"/>
    <w:rsid w:val="0009547A"/>
    <w:rsid w:val="00095A3F"/>
    <w:rsid w:val="00096521"/>
    <w:rsid w:val="000A0F0B"/>
    <w:rsid w:val="000A201F"/>
    <w:rsid w:val="000A5F7A"/>
    <w:rsid w:val="000A6731"/>
    <w:rsid w:val="000A6D9C"/>
    <w:rsid w:val="000B0698"/>
    <w:rsid w:val="000B0E13"/>
    <w:rsid w:val="000B18A4"/>
    <w:rsid w:val="000B18FB"/>
    <w:rsid w:val="000B202B"/>
    <w:rsid w:val="000B4E1F"/>
    <w:rsid w:val="000B50EE"/>
    <w:rsid w:val="000B5475"/>
    <w:rsid w:val="000B69B9"/>
    <w:rsid w:val="000B6A96"/>
    <w:rsid w:val="000C0458"/>
    <w:rsid w:val="000C0E69"/>
    <w:rsid w:val="000C1502"/>
    <w:rsid w:val="000C345C"/>
    <w:rsid w:val="000C3AD8"/>
    <w:rsid w:val="000C3E09"/>
    <w:rsid w:val="000C4597"/>
    <w:rsid w:val="000C49EB"/>
    <w:rsid w:val="000C59CA"/>
    <w:rsid w:val="000C6E91"/>
    <w:rsid w:val="000C73E4"/>
    <w:rsid w:val="000C7418"/>
    <w:rsid w:val="000C7BD2"/>
    <w:rsid w:val="000C7EF7"/>
    <w:rsid w:val="000D0F4E"/>
    <w:rsid w:val="000D24ED"/>
    <w:rsid w:val="000D5E2C"/>
    <w:rsid w:val="000D620C"/>
    <w:rsid w:val="000D7A64"/>
    <w:rsid w:val="000E1D25"/>
    <w:rsid w:val="000E1F47"/>
    <w:rsid w:val="000E32D6"/>
    <w:rsid w:val="000E3A99"/>
    <w:rsid w:val="000E6F73"/>
    <w:rsid w:val="000E730C"/>
    <w:rsid w:val="000F1E41"/>
    <w:rsid w:val="000F2A76"/>
    <w:rsid w:val="000F2B09"/>
    <w:rsid w:val="000F2BF9"/>
    <w:rsid w:val="000F32AF"/>
    <w:rsid w:val="000F335A"/>
    <w:rsid w:val="000F4004"/>
    <w:rsid w:val="000F48B8"/>
    <w:rsid w:val="00100B19"/>
    <w:rsid w:val="00101D03"/>
    <w:rsid w:val="00102A9A"/>
    <w:rsid w:val="00102B8D"/>
    <w:rsid w:val="0010365F"/>
    <w:rsid w:val="00103938"/>
    <w:rsid w:val="00103B25"/>
    <w:rsid w:val="001040D6"/>
    <w:rsid w:val="001047A3"/>
    <w:rsid w:val="00104E86"/>
    <w:rsid w:val="00105B8E"/>
    <w:rsid w:val="00106531"/>
    <w:rsid w:val="00110366"/>
    <w:rsid w:val="00110941"/>
    <w:rsid w:val="00110A08"/>
    <w:rsid w:val="00110E5D"/>
    <w:rsid w:val="00111A42"/>
    <w:rsid w:val="0011427B"/>
    <w:rsid w:val="00114845"/>
    <w:rsid w:val="00116F63"/>
    <w:rsid w:val="001171C8"/>
    <w:rsid w:val="001176CB"/>
    <w:rsid w:val="001208AB"/>
    <w:rsid w:val="00120E03"/>
    <w:rsid w:val="0012387C"/>
    <w:rsid w:val="00124F34"/>
    <w:rsid w:val="00125343"/>
    <w:rsid w:val="00125B80"/>
    <w:rsid w:val="00125CC5"/>
    <w:rsid w:val="0012685D"/>
    <w:rsid w:val="00130520"/>
    <w:rsid w:val="00130F28"/>
    <w:rsid w:val="00130F30"/>
    <w:rsid w:val="001317A7"/>
    <w:rsid w:val="00131826"/>
    <w:rsid w:val="00131B8D"/>
    <w:rsid w:val="001321E4"/>
    <w:rsid w:val="00132E19"/>
    <w:rsid w:val="001335A9"/>
    <w:rsid w:val="001339A3"/>
    <w:rsid w:val="00134CA2"/>
    <w:rsid w:val="0013536B"/>
    <w:rsid w:val="00135785"/>
    <w:rsid w:val="00135EE6"/>
    <w:rsid w:val="0013691A"/>
    <w:rsid w:val="00136F8C"/>
    <w:rsid w:val="001378AB"/>
    <w:rsid w:val="00137A79"/>
    <w:rsid w:val="00140181"/>
    <w:rsid w:val="00143798"/>
    <w:rsid w:val="00144009"/>
    <w:rsid w:val="001442B5"/>
    <w:rsid w:val="00147043"/>
    <w:rsid w:val="00147174"/>
    <w:rsid w:val="0014770E"/>
    <w:rsid w:val="001504F6"/>
    <w:rsid w:val="001508DE"/>
    <w:rsid w:val="00150B91"/>
    <w:rsid w:val="00150DAA"/>
    <w:rsid w:val="00152600"/>
    <w:rsid w:val="00153590"/>
    <w:rsid w:val="0015461D"/>
    <w:rsid w:val="001550D3"/>
    <w:rsid w:val="00155ACB"/>
    <w:rsid w:val="00155CAF"/>
    <w:rsid w:val="001573E7"/>
    <w:rsid w:val="00157870"/>
    <w:rsid w:val="00160653"/>
    <w:rsid w:val="001623DA"/>
    <w:rsid w:val="00162FDB"/>
    <w:rsid w:val="00163C72"/>
    <w:rsid w:val="001646D5"/>
    <w:rsid w:val="00166548"/>
    <w:rsid w:val="0017125D"/>
    <w:rsid w:val="00171B0D"/>
    <w:rsid w:val="00173C8B"/>
    <w:rsid w:val="0017414C"/>
    <w:rsid w:val="00174249"/>
    <w:rsid w:val="001745B1"/>
    <w:rsid w:val="001749F0"/>
    <w:rsid w:val="00174C93"/>
    <w:rsid w:val="00174FD7"/>
    <w:rsid w:val="001756AA"/>
    <w:rsid w:val="00176E98"/>
    <w:rsid w:val="001770CD"/>
    <w:rsid w:val="0017725E"/>
    <w:rsid w:val="0017785E"/>
    <w:rsid w:val="00177B3B"/>
    <w:rsid w:val="0018092C"/>
    <w:rsid w:val="001813DC"/>
    <w:rsid w:val="001827D8"/>
    <w:rsid w:val="0018283A"/>
    <w:rsid w:val="00184D83"/>
    <w:rsid w:val="00186BEC"/>
    <w:rsid w:val="001905F3"/>
    <w:rsid w:val="00190BC0"/>
    <w:rsid w:val="00190DC8"/>
    <w:rsid w:val="0019290A"/>
    <w:rsid w:val="00192A8B"/>
    <w:rsid w:val="00192F92"/>
    <w:rsid w:val="0019452D"/>
    <w:rsid w:val="00195810"/>
    <w:rsid w:val="00195E12"/>
    <w:rsid w:val="00196F07"/>
    <w:rsid w:val="001972A3"/>
    <w:rsid w:val="0019783E"/>
    <w:rsid w:val="00197F5A"/>
    <w:rsid w:val="001A05D6"/>
    <w:rsid w:val="001A06E7"/>
    <w:rsid w:val="001A072C"/>
    <w:rsid w:val="001A214F"/>
    <w:rsid w:val="001A25A1"/>
    <w:rsid w:val="001A2B64"/>
    <w:rsid w:val="001A2DD2"/>
    <w:rsid w:val="001A348E"/>
    <w:rsid w:val="001A57A5"/>
    <w:rsid w:val="001A57E0"/>
    <w:rsid w:val="001A78C3"/>
    <w:rsid w:val="001B0615"/>
    <w:rsid w:val="001B0BF7"/>
    <w:rsid w:val="001B1D98"/>
    <w:rsid w:val="001B2458"/>
    <w:rsid w:val="001B28D0"/>
    <w:rsid w:val="001B4BB4"/>
    <w:rsid w:val="001B5200"/>
    <w:rsid w:val="001B5784"/>
    <w:rsid w:val="001B5F0A"/>
    <w:rsid w:val="001B6621"/>
    <w:rsid w:val="001B67AA"/>
    <w:rsid w:val="001B6F3C"/>
    <w:rsid w:val="001B73FA"/>
    <w:rsid w:val="001B7D6A"/>
    <w:rsid w:val="001C27A2"/>
    <w:rsid w:val="001C314C"/>
    <w:rsid w:val="001C5451"/>
    <w:rsid w:val="001C64A5"/>
    <w:rsid w:val="001C6630"/>
    <w:rsid w:val="001C7A9E"/>
    <w:rsid w:val="001D12E2"/>
    <w:rsid w:val="001D1781"/>
    <w:rsid w:val="001D1FC5"/>
    <w:rsid w:val="001D28E8"/>
    <w:rsid w:val="001D2AFD"/>
    <w:rsid w:val="001D326F"/>
    <w:rsid w:val="001D37CE"/>
    <w:rsid w:val="001D3B6C"/>
    <w:rsid w:val="001D4B3F"/>
    <w:rsid w:val="001D4DF3"/>
    <w:rsid w:val="001D66D6"/>
    <w:rsid w:val="001D7438"/>
    <w:rsid w:val="001D7BDF"/>
    <w:rsid w:val="001E0F20"/>
    <w:rsid w:val="001E1851"/>
    <w:rsid w:val="001E317E"/>
    <w:rsid w:val="001E32B5"/>
    <w:rsid w:val="001E3F47"/>
    <w:rsid w:val="001E43AD"/>
    <w:rsid w:val="001E4425"/>
    <w:rsid w:val="001E561E"/>
    <w:rsid w:val="001E636A"/>
    <w:rsid w:val="001F02B5"/>
    <w:rsid w:val="001F0A49"/>
    <w:rsid w:val="001F0AEC"/>
    <w:rsid w:val="001F0E09"/>
    <w:rsid w:val="001F248F"/>
    <w:rsid w:val="001F2CF3"/>
    <w:rsid w:val="001F4B5D"/>
    <w:rsid w:val="001F69A1"/>
    <w:rsid w:val="001F6B9B"/>
    <w:rsid w:val="0020004B"/>
    <w:rsid w:val="00200865"/>
    <w:rsid w:val="00200A7A"/>
    <w:rsid w:val="00200EE8"/>
    <w:rsid w:val="0020246B"/>
    <w:rsid w:val="00202B5E"/>
    <w:rsid w:val="00202F72"/>
    <w:rsid w:val="00203CF2"/>
    <w:rsid w:val="00203F38"/>
    <w:rsid w:val="0020489B"/>
    <w:rsid w:val="00204C79"/>
    <w:rsid w:val="00204FCD"/>
    <w:rsid w:val="0020588C"/>
    <w:rsid w:val="002058F5"/>
    <w:rsid w:val="00205EA4"/>
    <w:rsid w:val="00207F70"/>
    <w:rsid w:val="002121D0"/>
    <w:rsid w:val="00213D2F"/>
    <w:rsid w:val="00214810"/>
    <w:rsid w:val="00214DDC"/>
    <w:rsid w:val="002151B9"/>
    <w:rsid w:val="00216981"/>
    <w:rsid w:val="00220847"/>
    <w:rsid w:val="002213E2"/>
    <w:rsid w:val="00222109"/>
    <w:rsid w:val="00222F70"/>
    <w:rsid w:val="00223C61"/>
    <w:rsid w:val="002242CF"/>
    <w:rsid w:val="002242FD"/>
    <w:rsid w:val="002247FF"/>
    <w:rsid w:val="00225E9A"/>
    <w:rsid w:val="00226774"/>
    <w:rsid w:val="00226D92"/>
    <w:rsid w:val="00227ED4"/>
    <w:rsid w:val="0023002B"/>
    <w:rsid w:val="0023066E"/>
    <w:rsid w:val="00230DC0"/>
    <w:rsid w:val="002315B4"/>
    <w:rsid w:val="0023208D"/>
    <w:rsid w:val="002322A8"/>
    <w:rsid w:val="0023262B"/>
    <w:rsid w:val="002344A9"/>
    <w:rsid w:val="00235756"/>
    <w:rsid w:val="00235823"/>
    <w:rsid w:val="0023597C"/>
    <w:rsid w:val="00235F6F"/>
    <w:rsid w:val="002402D8"/>
    <w:rsid w:val="002407E0"/>
    <w:rsid w:val="002408B3"/>
    <w:rsid w:val="002409A2"/>
    <w:rsid w:val="00240F96"/>
    <w:rsid w:val="002419E0"/>
    <w:rsid w:val="0024356E"/>
    <w:rsid w:val="00243E16"/>
    <w:rsid w:val="00244151"/>
    <w:rsid w:val="00245D21"/>
    <w:rsid w:val="00246282"/>
    <w:rsid w:val="00246BE5"/>
    <w:rsid w:val="002504DD"/>
    <w:rsid w:val="00253200"/>
    <w:rsid w:val="00253536"/>
    <w:rsid w:val="00253B76"/>
    <w:rsid w:val="00253BBC"/>
    <w:rsid w:val="00254218"/>
    <w:rsid w:val="00255E72"/>
    <w:rsid w:val="00255EEF"/>
    <w:rsid w:val="0025644E"/>
    <w:rsid w:val="00256940"/>
    <w:rsid w:val="00257A5E"/>
    <w:rsid w:val="00260EC3"/>
    <w:rsid w:val="00261058"/>
    <w:rsid w:val="002612C6"/>
    <w:rsid w:val="0026204B"/>
    <w:rsid w:val="002620F5"/>
    <w:rsid w:val="00262266"/>
    <w:rsid w:val="002630E7"/>
    <w:rsid w:val="00263452"/>
    <w:rsid w:val="00263F56"/>
    <w:rsid w:val="00264A56"/>
    <w:rsid w:val="00264AC3"/>
    <w:rsid w:val="002652F2"/>
    <w:rsid w:val="0026548E"/>
    <w:rsid w:val="00265FA1"/>
    <w:rsid w:val="002664FE"/>
    <w:rsid w:val="00270490"/>
    <w:rsid w:val="0027310B"/>
    <w:rsid w:val="0027350A"/>
    <w:rsid w:val="00274BF3"/>
    <w:rsid w:val="00275A7E"/>
    <w:rsid w:val="00275AD6"/>
    <w:rsid w:val="00276249"/>
    <w:rsid w:val="00277263"/>
    <w:rsid w:val="002804FA"/>
    <w:rsid w:val="0028311F"/>
    <w:rsid w:val="00283215"/>
    <w:rsid w:val="00284398"/>
    <w:rsid w:val="00284FAE"/>
    <w:rsid w:val="00285ECA"/>
    <w:rsid w:val="002864AD"/>
    <w:rsid w:val="00286880"/>
    <w:rsid w:val="00286A3F"/>
    <w:rsid w:val="00286BB1"/>
    <w:rsid w:val="002877D7"/>
    <w:rsid w:val="002913F6"/>
    <w:rsid w:val="00291480"/>
    <w:rsid w:val="00291C0E"/>
    <w:rsid w:val="00293D6A"/>
    <w:rsid w:val="00293E22"/>
    <w:rsid w:val="002945EA"/>
    <w:rsid w:val="0029491F"/>
    <w:rsid w:val="00295EED"/>
    <w:rsid w:val="00296119"/>
    <w:rsid w:val="002972EC"/>
    <w:rsid w:val="00297C33"/>
    <w:rsid w:val="00297E79"/>
    <w:rsid w:val="002A0010"/>
    <w:rsid w:val="002A2369"/>
    <w:rsid w:val="002A2819"/>
    <w:rsid w:val="002A3080"/>
    <w:rsid w:val="002A337D"/>
    <w:rsid w:val="002A3978"/>
    <w:rsid w:val="002A3E1A"/>
    <w:rsid w:val="002A44A7"/>
    <w:rsid w:val="002A45BE"/>
    <w:rsid w:val="002A4CD5"/>
    <w:rsid w:val="002A731E"/>
    <w:rsid w:val="002B0030"/>
    <w:rsid w:val="002B136F"/>
    <w:rsid w:val="002B15DA"/>
    <w:rsid w:val="002B1DA8"/>
    <w:rsid w:val="002B2724"/>
    <w:rsid w:val="002B2B6A"/>
    <w:rsid w:val="002B30DB"/>
    <w:rsid w:val="002B4303"/>
    <w:rsid w:val="002B4549"/>
    <w:rsid w:val="002C0734"/>
    <w:rsid w:val="002C0878"/>
    <w:rsid w:val="002C1044"/>
    <w:rsid w:val="002C188E"/>
    <w:rsid w:val="002C1AA4"/>
    <w:rsid w:val="002C1C94"/>
    <w:rsid w:val="002C2B5B"/>
    <w:rsid w:val="002C3EE6"/>
    <w:rsid w:val="002C4DC1"/>
    <w:rsid w:val="002C54C2"/>
    <w:rsid w:val="002C55CF"/>
    <w:rsid w:val="002C5B50"/>
    <w:rsid w:val="002C7070"/>
    <w:rsid w:val="002C70EB"/>
    <w:rsid w:val="002C7D23"/>
    <w:rsid w:val="002D03B5"/>
    <w:rsid w:val="002D0452"/>
    <w:rsid w:val="002D1119"/>
    <w:rsid w:val="002D3248"/>
    <w:rsid w:val="002D3383"/>
    <w:rsid w:val="002D7D21"/>
    <w:rsid w:val="002E0B9D"/>
    <w:rsid w:val="002E1850"/>
    <w:rsid w:val="002E1AAB"/>
    <w:rsid w:val="002E3EC2"/>
    <w:rsid w:val="002E4191"/>
    <w:rsid w:val="002E47F2"/>
    <w:rsid w:val="002E583D"/>
    <w:rsid w:val="002E66FE"/>
    <w:rsid w:val="002E703E"/>
    <w:rsid w:val="002E753B"/>
    <w:rsid w:val="002F040F"/>
    <w:rsid w:val="002F06FE"/>
    <w:rsid w:val="002F4283"/>
    <w:rsid w:val="002F45C8"/>
    <w:rsid w:val="002F52EF"/>
    <w:rsid w:val="002F5EC7"/>
    <w:rsid w:val="002F699D"/>
    <w:rsid w:val="002F69D4"/>
    <w:rsid w:val="002F6DA8"/>
    <w:rsid w:val="0030021E"/>
    <w:rsid w:val="0030045A"/>
    <w:rsid w:val="0030056A"/>
    <w:rsid w:val="003009E7"/>
    <w:rsid w:val="0030247A"/>
    <w:rsid w:val="00302BDD"/>
    <w:rsid w:val="003038F1"/>
    <w:rsid w:val="00305182"/>
    <w:rsid w:val="00305408"/>
    <w:rsid w:val="00306B84"/>
    <w:rsid w:val="00310DE6"/>
    <w:rsid w:val="003112C8"/>
    <w:rsid w:val="00313CBA"/>
    <w:rsid w:val="00314AE6"/>
    <w:rsid w:val="00315661"/>
    <w:rsid w:val="00315787"/>
    <w:rsid w:val="00315E06"/>
    <w:rsid w:val="00317186"/>
    <w:rsid w:val="003173BC"/>
    <w:rsid w:val="00317400"/>
    <w:rsid w:val="003200AC"/>
    <w:rsid w:val="003202A3"/>
    <w:rsid w:val="00320981"/>
    <w:rsid w:val="0032195F"/>
    <w:rsid w:val="00322490"/>
    <w:rsid w:val="0032277C"/>
    <w:rsid w:val="003234CD"/>
    <w:rsid w:val="0032358D"/>
    <w:rsid w:val="0032369B"/>
    <w:rsid w:val="00323CEA"/>
    <w:rsid w:val="00324705"/>
    <w:rsid w:val="003256B0"/>
    <w:rsid w:val="00326299"/>
    <w:rsid w:val="003270DC"/>
    <w:rsid w:val="0033088F"/>
    <w:rsid w:val="00331E81"/>
    <w:rsid w:val="0033208D"/>
    <w:rsid w:val="00332FB0"/>
    <w:rsid w:val="00333269"/>
    <w:rsid w:val="00333954"/>
    <w:rsid w:val="00334737"/>
    <w:rsid w:val="003366E7"/>
    <w:rsid w:val="00337233"/>
    <w:rsid w:val="003374F6"/>
    <w:rsid w:val="0033797F"/>
    <w:rsid w:val="00340230"/>
    <w:rsid w:val="00342FBD"/>
    <w:rsid w:val="00343609"/>
    <w:rsid w:val="00343F43"/>
    <w:rsid w:val="00346B8C"/>
    <w:rsid w:val="00351CAE"/>
    <w:rsid w:val="00354682"/>
    <w:rsid w:val="00356407"/>
    <w:rsid w:val="003605C3"/>
    <w:rsid w:val="00360791"/>
    <w:rsid w:val="00362363"/>
    <w:rsid w:val="00362F56"/>
    <w:rsid w:val="003635BB"/>
    <w:rsid w:val="00364665"/>
    <w:rsid w:val="00365065"/>
    <w:rsid w:val="003656A8"/>
    <w:rsid w:val="00365815"/>
    <w:rsid w:val="003659E7"/>
    <w:rsid w:val="00366BFD"/>
    <w:rsid w:val="00367818"/>
    <w:rsid w:val="003714DA"/>
    <w:rsid w:val="00373B8A"/>
    <w:rsid w:val="003742F1"/>
    <w:rsid w:val="00374800"/>
    <w:rsid w:val="00376180"/>
    <w:rsid w:val="003769B7"/>
    <w:rsid w:val="00376E76"/>
    <w:rsid w:val="003772CD"/>
    <w:rsid w:val="00377F06"/>
    <w:rsid w:val="00380709"/>
    <w:rsid w:val="00382C87"/>
    <w:rsid w:val="003834F3"/>
    <w:rsid w:val="00383F24"/>
    <w:rsid w:val="00384E5F"/>
    <w:rsid w:val="00385935"/>
    <w:rsid w:val="0038668A"/>
    <w:rsid w:val="00386CDD"/>
    <w:rsid w:val="0039016F"/>
    <w:rsid w:val="00392B2A"/>
    <w:rsid w:val="00392EB6"/>
    <w:rsid w:val="003954A3"/>
    <w:rsid w:val="00395577"/>
    <w:rsid w:val="00395E24"/>
    <w:rsid w:val="0039662C"/>
    <w:rsid w:val="00397CE8"/>
    <w:rsid w:val="003A0948"/>
    <w:rsid w:val="003A0A71"/>
    <w:rsid w:val="003A49F4"/>
    <w:rsid w:val="003A5161"/>
    <w:rsid w:val="003A5E57"/>
    <w:rsid w:val="003A5FCF"/>
    <w:rsid w:val="003A6139"/>
    <w:rsid w:val="003A7043"/>
    <w:rsid w:val="003A7DD3"/>
    <w:rsid w:val="003B05D4"/>
    <w:rsid w:val="003B1586"/>
    <w:rsid w:val="003B1792"/>
    <w:rsid w:val="003B1F67"/>
    <w:rsid w:val="003B2F42"/>
    <w:rsid w:val="003B44EB"/>
    <w:rsid w:val="003B4FD3"/>
    <w:rsid w:val="003B5151"/>
    <w:rsid w:val="003C0ACA"/>
    <w:rsid w:val="003C0B77"/>
    <w:rsid w:val="003C12E4"/>
    <w:rsid w:val="003C1614"/>
    <w:rsid w:val="003C29C7"/>
    <w:rsid w:val="003C3F51"/>
    <w:rsid w:val="003C3F96"/>
    <w:rsid w:val="003C5181"/>
    <w:rsid w:val="003C538B"/>
    <w:rsid w:val="003C5AA3"/>
    <w:rsid w:val="003C5B3A"/>
    <w:rsid w:val="003C700B"/>
    <w:rsid w:val="003C74DC"/>
    <w:rsid w:val="003C7D0E"/>
    <w:rsid w:val="003D01CB"/>
    <w:rsid w:val="003D2445"/>
    <w:rsid w:val="003D3182"/>
    <w:rsid w:val="003D55B4"/>
    <w:rsid w:val="003D5780"/>
    <w:rsid w:val="003E1B62"/>
    <w:rsid w:val="003E1FB6"/>
    <w:rsid w:val="003E20C2"/>
    <w:rsid w:val="003E371C"/>
    <w:rsid w:val="003E3E41"/>
    <w:rsid w:val="003E4FE3"/>
    <w:rsid w:val="003E55EE"/>
    <w:rsid w:val="003E59F3"/>
    <w:rsid w:val="003E6156"/>
    <w:rsid w:val="003E635C"/>
    <w:rsid w:val="003E70AB"/>
    <w:rsid w:val="003E7BEE"/>
    <w:rsid w:val="003E7D81"/>
    <w:rsid w:val="003F123F"/>
    <w:rsid w:val="003F147C"/>
    <w:rsid w:val="003F16CB"/>
    <w:rsid w:val="003F22B5"/>
    <w:rsid w:val="003F2FC3"/>
    <w:rsid w:val="003F355C"/>
    <w:rsid w:val="003F5025"/>
    <w:rsid w:val="003F6F94"/>
    <w:rsid w:val="003F7DEA"/>
    <w:rsid w:val="00400952"/>
    <w:rsid w:val="0040204A"/>
    <w:rsid w:val="00402532"/>
    <w:rsid w:val="00404202"/>
    <w:rsid w:val="00404254"/>
    <w:rsid w:val="00404C19"/>
    <w:rsid w:val="00404F85"/>
    <w:rsid w:val="00405703"/>
    <w:rsid w:val="004058D5"/>
    <w:rsid w:val="00406240"/>
    <w:rsid w:val="00406E5D"/>
    <w:rsid w:val="0040713C"/>
    <w:rsid w:val="004075D5"/>
    <w:rsid w:val="00410582"/>
    <w:rsid w:val="00410D2C"/>
    <w:rsid w:val="00411EF2"/>
    <w:rsid w:val="00413271"/>
    <w:rsid w:val="00414A7D"/>
    <w:rsid w:val="00414CE8"/>
    <w:rsid w:val="00415101"/>
    <w:rsid w:val="00416ADE"/>
    <w:rsid w:val="00416ECF"/>
    <w:rsid w:val="004211F2"/>
    <w:rsid w:val="00421879"/>
    <w:rsid w:val="0042195B"/>
    <w:rsid w:val="00421C44"/>
    <w:rsid w:val="00422437"/>
    <w:rsid w:val="00422B40"/>
    <w:rsid w:val="004235A0"/>
    <w:rsid w:val="00423A9D"/>
    <w:rsid w:val="00424661"/>
    <w:rsid w:val="00425F20"/>
    <w:rsid w:val="00426C4B"/>
    <w:rsid w:val="00426F85"/>
    <w:rsid w:val="00427AE3"/>
    <w:rsid w:val="0043083A"/>
    <w:rsid w:val="00431A95"/>
    <w:rsid w:val="00432A6E"/>
    <w:rsid w:val="004349D0"/>
    <w:rsid w:val="00434EED"/>
    <w:rsid w:val="004350C9"/>
    <w:rsid w:val="0043620B"/>
    <w:rsid w:val="00436271"/>
    <w:rsid w:val="00440FA7"/>
    <w:rsid w:val="00442FE4"/>
    <w:rsid w:val="0044315C"/>
    <w:rsid w:val="00443636"/>
    <w:rsid w:val="00443B77"/>
    <w:rsid w:val="00444F0D"/>
    <w:rsid w:val="004456C1"/>
    <w:rsid w:val="0044656B"/>
    <w:rsid w:val="00446E3D"/>
    <w:rsid w:val="004472EE"/>
    <w:rsid w:val="0044745B"/>
    <w:rsid w:val="004479EB"/>
    <w:rsid w:val="00451476"/>
    <w:rsid w:val="004524A9"/>
    <w:rsid w:val="00453E63"/>
    <w:rsid w:val="00454CC1"/>
    <w:rsid w:val="00455930"/>
    <w:rsid w:val="00457123"/>
    <w:rsid w:val="00457356"/>
    <w:rsid w:val="00460161"/>
    <w:rsid w:val="00460223"/>
    <w:rsid w:val="0046039E"/>
    <w:rsid w:val="00460B0D"/>
    <w:rsid w:val="004632CD"/>
    <w:rsid w:val="00463592"/>
    <w:rsid w:val="00463BAE"/>
    <w:rsid w:val="00464170"/>
    <w:rsid w:val="00464CD4"/>
    <w:rsid w:val="004650FE"/>
    <w:rsid w:val="004654C3"/>
    <w:rsid w:val="00465D73"/>
    <w:rsid w:val="00466212"/>
    <w:rsid w:val="00467763"/>
    <w:rsid w:val="004705F6"/>
    <w:rsid w:val="004707A3"/>
    <w:rsid w:val="00470A77"/>
    <w:rsid w:val="004710D4"/>
    <w:rsid w:val="004720DD"/>
    <w:rsid w:val="00472AC6"/>
    <w:rsid w:val="0047409C"/>
    <w:rsid w:val="004740F9"/>
    <w:rsid w:val="004742C2"/>
    <w:rsid w:val="004754A6"/>
    <w:rsid w:val="00476018"/>
    <w:rsid w:val="00476412"/>
    <w:rsid w:val="00476566"/>
    <w:rsid w:val="00476BF5"/>
    <w:rsid w:val="004771E6"/>
    <w:rsid w:val="00480B55"/>
    <w:rsid w:val="0048129C"/>
    <w:rsid w:val="00482A19"/>
    <w:rsid w:val="00482FAE"/>
    <w:rsid w:val="00482FE8"/>
    <w:rsid w:val="004833B9"/>
    <w:rsid w:val="00483D48"/>
    <w:rsid w:val="00483D57"/>
    <w:rsid w:val="00485A74"/>
    <w:rsid w:val="00486123"/>
    <w:rsid w:val="004862E7"/>
    <w:rsid w:val="0048663D"/>
    <w:rsid w:val="00486FF4"/>
    <w:rsid w:val="0049027C"/>
    <w:rsid w:val="00490ECC"/>
    <w:rsid w:val="00491919"/>
    <w:rsid w:val="0049325B"/>
    <w:rsid w:val="004932A0"/>
    <w:rsid w:val="00493C71"/>
    <w:rsid w:val="004940D0"/>
    <w:rsid w:val="00494DD3"/>
    <w:rsid w:val="00496522"/>
    <w:rsid w:val="004A0EBA"/>
    <w:rsid w:val="004A1A4C"/>
    <w:rsid w:val="004A1ADA"/>
    <w:rsid w:val="004A3B53"/>
    <w:rsid w:val="004A3D15"/>
    <w:rsid w:val="004A5621"/>
    <w:rsid w:val="004A5C59"/>
    <w:rsid w:val="004A6112"/>
    <w:rsid w:val="004A6243"/>
    <w:rsid w:val="004A655B"/>
    <w:rsid w:val="004A7381"/>
    <w:rsid w:val="004A73A7"/>
    <w:rsid w:val="004A73DB"/>
    <w:rsid w:val="004A7E0F"/>
    <w:rsid w:val="004B0467"/>
    <w:rsid w:val="004B3C4D"/>
    <w:rsid w:val="004B459E"/>
    <w:rsid w:val="004B4991"/>
    <w:rsid w:val="004B49C8"/>
    <w:rsid w:val="004B5AE3"/>
    <w:rsid w:val="004B5B88"/>
    <w:rsid w:val="004B64A1"/>
    <w:rsid w:val="004B6701"/>
    <w:rsid w:val="004C0C48"/>
    <w:rsid w:val="004C17D8"/>
    <w:rsid w:val="004C47BE"/>
    <w:rsid w:val="004C4AA2"/>
    <w:rsid w:val="004C5512"/>
    <w:rsid w:val="004C58F5"/>
    <w:rsid w:val="004C5E11"/>
    <w:rsid w:val="004C689C"/>
    <w:rsid w:val="004C783F"/>
    <w:rsid w:val="004D1789"/>
    <w:rsid w:val="004D213F"/>
    <w:rsid w:val="004D3B62"/>
    <w:rsid w:val="004D4E0A"/>
    <w:rsid w:val="004D6200"/>
    <w:rsid w:val="004D63A6"/>
    <w:rsid w:val="004D7014"/>
    <w:rsid w:val="004D7303"/>
    <w:rsid w:val="004E1D2F"/>
    <w:rsid w:val="004E2946"/>
    <w:rsid w:val="004E3926"/>
    <w:rsid w:val="004E4E0E"/>
    <w:rsid w:val="004E793A"/>
    <w:rsid w:val="004E7B53"/>
    <w:rsid w:val="004E7BEF"/>
    <w:rsid w:val="004F09E5"/>
    <w:rsid w:val="004F0C73"/>
    <w:rsid w:val="004F2DBD"/>
    <w:rsid w:val="004F2EB5"/>
    <w:rsid w:val="004F3E98"/>
    <w:rsid w:val="004F5A89"/>
    <w:rsid w:val="004F67B7"/>
    <w:rsid w:val="004F6FE0"/>
    <w:rsid w:val="004F70F2"/>
    <w:rsid w:val="004F7607"/>
    <w:rsid w:val="00500055"/>
    <w:rsid w:val="00500DB4"/>
    <w:rsid w:val="00500E7E"/>
    <w:rsid w:val="00501098"/>
    <w:rsid w:val="005014AC"/>
    <w:rsid w:val="0050239F"/>
    <w:rsid w:val="00502890"/>
    <w:rsid w:val="00503D81"/>
    <w:rsid w:val="0050414B"/>
    <w:rsid w:val="00504C1F"/>
    <w:rsid w:val="00505047"/>
    <w:rsid w:val="00505501"/>
    <w:rsid w:val="00506146"/>
    <w:rsid w:val="00511272"/>
    <w:rsid w:val="00513125"/>
    <w:rsid w:val="005164C1"/>
    <w:rsid w:val="0051716C"/>
    <w:rsid w:val="00517ED2"/>
    <w:rsid w:val="005211CC"/>
    <w:rsid w:val="00521315"/>
    <w:rsid w:val="00521A2D"/>
    <w:rsid w:val="00524170"/>
    <w:rsid w:val="0053067C"/>
    <w:rsid w:val="0053154A"/>
    <w:rsid w:val="00531C73"/>
    <w:rsid w:val="0053212A"/>
    <w:rsid w:val="00532842"/>
    <w:rsid w:val="005341CA"/>
    <w:rsid w:val="00534573"/>
    <w:rsid w:val="00537D01"/>
    <w:rsid w:val="005402CA"/>
    <w:rsid w:val="005409CE"/>
    <w:rsid w:val="00542A3D"/>
    <w:rsid w:val="00544D61"/>
    <w:rsid w:val="00546287"/>
    <w:rsid w:val="00546FDF"/>
    <w:rsid w:val="00550194"/>
    <w:rsid w:val="00550937"/>
    <w:rsid w:val="005516F5"/>
    <w:rsid w:val="00552476"/>
    <w:rsid w:val="00553A64"/>
    <w:rsid w:val="00554821"/>
    <w:rsid w:val="00555135"/>
    <w:rsid w:val="00555303"/>
    <w:rsid w:val="005557EE"/>
    <w:rsid w:val="00556176"/>
    <w:rsid w:val="005569F4"/>
    <w:rsid w:val="00556BD1"/>
    <w:rsid w:val="00561CBE"/>
    <w:rsid w:val="00562C91"/>
    <w:rsid w:val="005636E1"/>
    <w:rsid w:val="00563FA7"/>
    <w:rsid w:val="00564357"/>
    <w:rsid w:val="005646D5"/>
    <w:rsid w:val="005661EF"/>
    <w:rsid w:val="00566F48"/>
    <w:rsid w:val="00566F68"/>
    <w:rsid w:val="00570213"/>
    <w:rsid w:val="00570574"/>
    <w:rsid w:val="0057079B"/>
    <w:rsid w:val="0057248B"/>
    <w:rsid w:val="00575279"/>
    <w:rsid w:val="00575C9A"/>
    <w:rsid w:val="005763C8"/>
    <w:rsid w:val="00576982"/>
    <w:rsid w:val="00577964"/>
    <w:rsid w:val="005779ED"/>
    <w:rsid w:val="00577A7F"/>
    <w:rsid w:val="00580FBE"/>
    <w:rsid w:val="005818CE"/>
    <w:rsid w:val="00583000"/>
    <w:rsid w:val="00584555"/>
    <w:rsid w:val="005856B4"/>
    <w:rsid w:val="005862A4"/>
    <w:rsid w:val="005872A4"/>
    <w:rsid w:val="00587B70"/>
    <w:rsid w:val="00590A33"/>
    <w:rsid w:val="005937AD"/>
    <w:rsid w:val="00595C65"/>
    <w:rsid w:val="00597EC9"/>
    <w:rsid w:val="005A055B"/>
    <w:rsid w:val="005A0923"/>
    <w:rsid w:val="005A37B9"/>
    <w:rsid w:val="005A5120"/>
    <w:rsid w:val="005A6254"/>
    <w:rsid w:val="005A63E5"/>
    <w:rsid w:val="005A6473"/>
    <w:rsid w:val="005A6E34"/>
    <w:rsid w:val="005B20ED"/>
    <w:rsid w:val="005B300D"/>
    <w:rsid w:val="005B3AD7"/>
    <w:rsid w:val="005B3CBB"/>
    <w:rsid w:val="005B3D13"/>
    <w:rsid w:val="005B4D31"/>
    <w:rsid w:val="005B50F4"/>
    <w:rsid w:val="005B5410"/>
    <w:rsid w:val="005B5F01"/>
    <w:rsid w:val="005B6A2B"/>
    <w:rsid w:val="005B711A"/>
    <w:rsid w:val="005B76A3"/>
    <w:rsid w:val="005C270D"/>
    <w:rsid w:val="005C35C4"/>
    <w:rsid w:val="005C3BE9"/>
    <w:rsid w:val="005C40BF"/>
    <w:rsid w:val="005C4864"/>
    <w:rsid w:val="005C56B7"/>
    <w:rsid w:val="005C5BD6"/>
    <w:rsid w:val="005C700F"/>
    <w:rsid w:val="005C7381"/>
    <w:rsid w:val="005D04FF"/>
    <w:rsid w:val="005D0AD9"/>
    <w:rsid w:val="005D1842"/>
    <w:rsid w:val="005D3350"/>
    <w:rsid w:val="005D4EEA"/>
    <w:rsid w:val="005D500D"/>
    <w:rsid w:val="005D5C62"/>
    <w:rsid w:val="005D5DD7"/>
    <w:rsid w:val="005D7D33"/>
    <w:rsid w:val="005E22AF"/>
    <w:rsid w:val="005E2783"/>
    <w:rsid w:val="005E2792"/>
    <w:rsid w:val="005E3954"/>
    <w:rsid w:val="005E3987"/>
    <w:rsid w:val="005E39CC"/>
    <w:rsid w:val="005E3D28"/>
    <w:rsid w:val="005E3DE7"/>
    <w:rsid w:val="005E4591"/>
    <w:rsid w:val="005E47FB"/>
    <w:rsid w:val="005E4A49"/>
    <w:rsid w:val="005E6B9F"/>
    <w:rsid w:val="005E6EDD"/>
    <w:rsid w:val="005E760A"/>
    <w:rsid w:val="005F1C66"/>
    <w:rsid w:val="005F1F0C"/>
    <w:rsid w:val="005F2464"/>
    <w:rsid w:val="005F2534"/>
    <w:rsid w:val="005F348D"/>
    <w:rsid w:val="005F5464"/>
    <w:rsid w:val="005F7F62"/>
    <w:rsid w:val="00600037"/>
    <w:rsid w:val="006011A1"/>
    <w:rsid w:val="00602133"/>
    <w:rsid w:val="0060238A"/>
    <w:rsid w:val="00603B24"/>
    <w:rsid w:val="0060625E"/>
    <w:rsid w:val="00606A22"/>
    <w:rsid w:val="00606BDD"/>
    <w:rsid w:val="00606ED2"/>
    <w:rsid w:val="00607041"/>
    <w:rsid w:val="0060711C"/>
    <w:rsid w:val="00607BFB"/>
    <w:rsid w:val="00610C33"/>
    <w:rsid w:val="00610D0F"/>
    <w:rsid w:val="006110B2"/>
    <w:rsid w:val="00611638"/>
    <w:rsid w:val="0061193D"/>
    <w:rsid w:val="006139BC"/>
    <w:rsid w:val="00614019"/>
    <w:rsid w:val="00617E8D"/>
    <w:rsid w:val="00620030"/>
    <w:rsid w:val="00620277"/>
    <w:rsid w:val="00620892"/>
    <w:rsid w:val="0062138C"/>
    <w:rsid w:val="0062352B"/>
    <w:rsid w:val="00623C09"/>
    <w:rsid w:val="0062509F"/>
    <w:rsid w:val="00626CBE"/>
    <w:rsid w:val="00627679"/>
    <w:rsid w:val="0063142C"/>
    <w:rsid w:val="00632D72"/>
    <w:rsid w:val="00636039"/>
    <w:rsid w:val="00636410"/>
    <w:rsid w:val="00636DC9"/>
    <w:rsid w:val="00637071"/>
    <w:rsid w:val="00637DFD"/>
    <w:rsid w:val="006401CD"/>
    <w:rsid w:val="00640817"/>
    <w:rsid w:val="006435CF"/>
    <w:rsid w:val="00643A50"/>
    <w:rsid w:val="00643B95"/>
    <w:rsid w:val="006450B4"/>
    <w:rsid w:val="0064610E"/>
    <w:rsid w:val="00646634"/>
    <w:rsid w:val="00647D67"/>
    <w:rsid w:val="00652988"/>
    <w:rsid w:val="00652C1E"/>
    <w:rsid w:val="0065303E"/>
    <w:rsid w:val="00655908"/>
    <w:rsid w:val="00657A60"/>
    <w:rsid w:val="0066017D"/>
    <w:rsid w:val="006606DC"/>
    <w:rsid w:val="00662610"/>
    <w:rsid w:val="00662BEC"/>
    <w:rsid w:val="00662D4D"/>
    <w:rsid w:val="00663F80"/>
    <w:rsid w:val="006656AC"/>
    <w:rsid w:val="00665E65"/>
    <w:rsid w:val="00665EEF"/>
    <w:rsid w:val="00667ECD"/>
    <w:rsid w:val="0067172E"/>
    <w:rsid w:val="006717F1"/>
    <w:rsid w:val="00671973"/>
    <w:rsid w:val="00672BDB"/>
    <w:rsid w:val="006736B5"/>
    <w:rsid w:val="0067474D"/>
    <w:rsid w:val="00675C0E"/>
    <w:rsid w:val="00676032"/>
    <w:rsid w:val="00676CC9"/>
    <w:rsid w:val="00677123"/>
    <w:rsid w:val="0068050F"/>
    <w:rsid w:val="00680CA1"/>
    <w:rsid w:val="0068290A"/>
    <w:rsid w:val="00683D64"/>
    <w:rsid w:val="00684053"/>
    <w:rsid w:val="006842DE"/>
    <w:rsid w:val="00684A46"/>
    <w:rsid w:val="00684F7F"/>
    <w:rsid w:val="00686711"/>
    <w:rsid w:val="006871CD"/>
    <w:rsid w:val="00687A8E"/>
    <w:rsid w:val="00687CC2"/>
    <w:rsid w:val="00691813"/>
    <w:rsid w:val="006925FA"/>
    <w:rsid w:val="006929E5"/>
    <w:rsid w:val="00693FCD"/>
    <w:rsid w:val="006940AA"/>
    <w:rsid w:val="006968ED"/>
    <w:rsid w:val="006A23DA"/>
    <w:rsid w:val="006A2A95"/>
    <w:rsid w:val="006A2FDC"/>
    <w:rsid w:val="006A4B5F"/>
    <w:rsid w:val="006A4DBF"/>
    <w:rsid w:val="006B023A"/>
    <w:rsid w:val="006B2177"/>
    <w:rsid w:val="006B46DC"/>
    <w:rsid w:val="006B4791"/>
    <w:rsid w:val="006B4A0D"/>
    <w:rsid w:val="006B5370"/>
    <w:rsid w:val="006B5972"/>
    <w:rsid w:val="006C0417"/>
    <w:rsid w:val="006C1DD9"/>
    <w:rsid w:val="006C2FD9"/>
    <w:rsid w:val="006C3D07"/>
    <w:rsid w:val="006C4383"/>
    <w:rsid w:val="006C4BF3"/>
    <w:rsid w:val="006C6578"/>
    <w:rsid w:val="006C7448"/>
    <w:rsid w:val="006C7C1F"/>
    <w:rsid w:val="006C7F0E"/>
    <w:rsid w:val="006D09D0"/>
    <w:rsid w:val="006D125E"/>
    <w:rsid w:val="006D16E6"/>
    <w:rsid w:val="006D1B7F"/>
    <w:rsid w:val="006D1D8C"/>
    <w:rsid w:val="006D1F79"/>
    <w:rsid w:val="006D338F"/>
    <w:rsid w:val="006D360C"/>
    <w:rsid w:val="006D3F38"/>
    <w:rsid w:val="006D4FF0"/>
    <w:rsid w:val="006D670B"/>
    <w:rsid w:val="006D6A4D"/>
    <w:rsid w:val="006D6F65"/>
    <w:rsid w:val="006D776F"/>
    <w:rsid w:val="006D7F10"/>
    <w:rsid w:val="006E0308"/>
    <w:rsid w:val="006E0374"/>
    <w:rsid w:val="006E0B56"/>
    <w:rsid w:val="006E0F50"/>
    <w:rsid w:val="006E1BE6"/>
    <w:rsid w:val="006E4D08"/>
    <w:rsid w:val="006E4FEF"/>
    <w:rsid w:val="006E5ECB"/>
    <w:rsid w:val="006E6132"/>
    <w:rsid w:val="006E67B7"/>
    <w:rsid w:val="006E6DDB"/>
    <w:rsid w:val="006E7C61"/>
    <w:rsid w:val="006F138D"/>
    <w:rsid w:val="006F2A37"/>
    <w:rsid w:val="006F3679"/>
    <w:rsid w:val="006F47DB"/>
    <w:rsid w:val="006F66A5"/>
    <w:rsid w:val="006F7A11"/>
    <w:rsid w:val="006F7A97"/>
    <w:rsid w:val="007008F2"/>
    <w:rsid w:val="0070157A"/>
    <w:rsid w:val="007020D2"/>
    <w:rsid w:val="007032C6"/>
    <w:rsid w:val="007040B8"/>
    <w:rsid w:val="00704626"/>
    <w:rsid w:val="007048E8"/>
    <w:rsid w:val="00705320"/>
    <w:rsid w:val="00705793"/>
    <w:rsid w:val="0070647D"/>
    <w:rsid w:val="007066F6"/>
    <w:rsid w:val="00706C32"/>
    <w:rsid w:val="00706E79"/>
    <w:rsid w:val="0070721F"/>
    <w:rsid w:val="00707466"/>
    <w:rsid w:val="00707A15"/>
    <w:rsid w:val="00710053"/>
    <w:rsid w:val="00711209"/>
    <w:rsid w:val="00711274"/>
    <w:rsid w:val="00715AF0"/>
    <w:rsid w:val="00717D1B"/>
    <w:rsid w:val="00720977"/>
    <w:rsid w:val="0072182A"/>
    <w:rsid w:val="007228DB"/>
    <w:rsid w:val="00722D66"/>
    <w:rsid w:val="0072548E"/>
    <w:rsid w:val="00726ECA"/>
    <w:rsid w:val="00726F32"/>
    <w:rsid w:val="007273E7"/>
    <w:rsid w:val="00727D51"/>
    <w:rsid w:val="00733E5F"/>
    <w:rsid w:val="0073476F"/>
    <w:rsid w:val="00735136"/>
    <w:rsid w:val="00735E78"/>
    <w:rsid w:val="00737623"/>
    <w:rsid w:val="00740B2B"/>
    <w:rsid w:val="007422CC"/>
    <w:rsid w:val="00742784"/>
    <w:rsid w:val="007430B2"/>
    <w:rsid w:val="00745C3B"/>
    <w:rsid w:val="00746246"/>
    <w:rsid w:val="007467E9"/>
    <w:rsid w:val="00747C18"/>
    <w:rsid w:val="00750B64"/>
    <w:rsid w:val="00750BFB"/>
    <w:rsid w:val="00751A8C"/>
    <w:rsid w:val="00751D62"/>
    <w:rsid w:val="00753D8B"/>
    <w:rsid w:val="007550CE"/>
    <w:rsid w:val="0075616B"/>
    <w:rsid w:val="0075627A"/>
    <w:rsid w:val="0075694A"/>
    <w:rsid w:val="00756DF5"/>
    <w:rsid w:val="007572E3"/>
    <w:rsid w:val="00761097"/>
    <w:rsid w:val="00761415"/>
    <w:rsid w:val="00762C22"/>
    <w:rsid w:val="0076319D"/>
    <w:rsid w:val="0076375D"/>
    <w:rsid w:val="0076392A"/>
    <w:rsid w:val="00764149"/>
    <w:rsid w:val="00765265"/>
    <w:rsid w:val="0076554C"/>
    <w:rsid w:val="007679AF"/>
    <w:rsid w:val="007701CA"/>
    <w:rsid w:val="007710CE"/>
    <w:rsid w:val="00771182"/>
    <w:rsid w:val="007711D6"/>
    <w:rsid w:val="0077378B"/>
    <w:rsid w:val="00773E24"/>
    <w:rsid w:val="007742DA"/>
    <w:rsid w:val="0077494C"/>
    <w:rsid w:val="00774F26"/>
    <w:rsid w:val="00775392"/>
    <w:rsid w:val="007757E7"/>
    <w:rsid w:val="00775A78"/>
    <w:rsid w:val="00775E86"/>
    <w:rsid w:val="0077747A"/>
    <w:rsid w:val="00777CD0"/>
    <w:rsid w:val="00780223"/>
    <w:rsid w:val="0078024F"/>
    <w:rsid w:val="00781206"/>
    <w:rsid w:val="007815EB"/>
    <w:rsid w:val="00782496"/>
    <w:rsid w:val="0078361C"/>
    <w:rsid w:val="007840C2"/>
    <w:rsid w:val="007841F5"/>
    <w:rsid w:val="00784244"/>
    <w:rsid w:val="00784799"/>
    <w:rsid w:val="0078486E"/>
    <w:rsid w:val="00785080"/>
    <w:rsid w:val="007872A0"/>
    <w:rsid w:val="007872AA"/>
    <w:rsid w:val="00787C30"/>
    <w:rsid w:val="00791357"/>
    <w:rsid w:val="00791EDE"/>
    <w:rsid w:val="00793799"/>
    <w:rsid w:val="007938BF"/>
    <w:rsid w:val="00793F9E"/>
    <w:rsid w:val="00795109"/>
    <w:rsid w:val="00795795"/>
    <w:rsid w:val="007964ED"/>
    <w:rsid w:val="00796812"/>
    <w:rsid w:val="007968B6"/>
    <w:rsid w:val="0079786D"/>
    <w:rsid w:val="00797BEC"/>
    <w:rsid w:val="007A0F7B"/>
    <w:rsid w:val="007A0FD2"/>
    <w:rsid w:val="007A190F"/>
    <w:rsid w:val="007A1D5F"/>
    <w:rsid w:val="007A45FC"/>
    <w:rsid w:val="007A6409"/>
    <w:rsid w:val="007A70AF"/>
    <w:rsid w:val="007B152B"/>
    <w:rsid w:val="007B1B33"/>
    <w:rsid w:val="007B1FD2"/>
    <w:rsid w:val="007B3767"/>
    <w:rsid w:val="007B3972"/>
    <w:rsid w:val="007B3C9F"/>
    <w:rsid w:val="007B4238"/>
    <w:rsid w:val="007B5258"/>
    <w:rsid w:val="007B6661"/>
    <w:rsid w:val="007B6789"/>
    <w:rsid w:val="007B6E86"/>
    <w:rsid w:val="007B7869"/>
    <w:rsid w:val="007C0564"/>
    <w:rsid w:val="007C48CB"/>
    <w:rsid w:val="007C6981"/>
    <w:rsid w:val="007C6FCB"/>
    <w:rsid w:val="007C78A7"/>
    <w:rsid w:val="007D0BC3"/>
    <w:rsid w:val="007D0CC3"/>
    <w:rsid w:val="007D0D6D"/>
    <w:rsid w:val="007D252A"/>
    <w:rsid w:val="007D2B10"/>
    <w:rsid w:val="007D35F0"/>
    <w:rsid w:val="007D4365"/>
    <w:rsid w:val="007D4AF2"/>
    <w:rsid w:val="007D5A76"/>
    <w:rsid w:val="007D623D"/>
    <w:rsid w:val="007D7AA5"/>
    <w:rsid w:val="007E11AC"/>
    <w:rsid w:val="007E136B"/>
    <w:rsid w:val="007E1B83"/>
    <w:rsid w:val="007E22B0"/>
    <w:rsid w:val="007E2359"/>
    <w:rsid w:val="007E31F5"/>
    <w:rsid w:val="007E53EB"/>
    <w:rsid w:val="007E57B2"/>
    <w:rsid w:val="007E5956"/>
    <w:rsid w:val="007E5F6F"/>
    <w:rsid w:val="007E7262"/>
    <w:rsid w:val="007F07EF"/>
    <w:rsid w:val="007F0CA0"/>
    <w:rsid w:val="007F1CCD"/>
    <w:rsid w:val="007F2320"/>
    <w:rsid w:val="007F2571"/>
    <w:rsid w:val="007F2C10"/>
    <w:rsid w:val="007F3087"/>
    <w:rsid w:val="007F3E2F"/>
    <w:rsid w:val="007F3E5F"/>
    <w:rsid w:val="007F5FAE"/>
    <w:rsid w:val="007F75FB"/>
    <w:rsid w:val="007F791A"/>
    <w:rsid w:val="0080064E"/>
    <w:rsid w:val="00802C7B"/>
    <w:rsid w:val="00803173"/>
    <w:rsid w:val="0080494A"/>
    <w:rsid w:val="00805F78"/>
    <w:rsid w:val="00806943"/>
    <w:rsid w:val="008074D7"/>
    <w:rsid w:val="00811234"/>
    <w:rsid w:val="00813B8B"/>
    <w:rsid w:val="0081408F"/>
    <w:rsid w:val="00815D99"/>
    <w:rsid w:val="00815E5C"/>
    <w:rsid w:val="00816464"/>
    <w:rsid w:val="008168C3"/>
    <w:rsid w:val="00817FE3"/>
    <w:rsid w:val="008203A5"/>
    <w:rsid w:val="00820F26"/>
    <w:rsid w:val="00823E0C"/>
    <w:rsid w:val="00824062"/>
    <w:rsid w:val="00825B28"/>
    <w:rsid w:val="00826252"/>
    <w:rsid w:val="008268BF"/>
    <w:rsid w:val="00830029"/>
    <w:rsid w:val="0083140F"/>
    <w:rsid w:val="0083154B"/>
    <w:rsid w:val="008323CA"/>
    <w:rsid w:val="0083373A"/>
    <w:rsid w:val="00836373"/>
    <w:rsid w:val="00836399"/>
    <w:rsid w:val="008372FD"/>
    <w:rsid w:val="0083785D"/>
    <w:rsid w:val="00837CE6"/>
    <w:rsid w:val="008400B9"/>
    <w:rsid w:val="00840571"/>
    <w:rsid w:val="00840CCF"/>
    <w:rsid w:val="00841FE8"/>
    <w:rsid w:val="008420E1"/>
    <w:rsid w:val="008426DE"/>
    <w:rsid w:val="008437F1"/>
    <w:rsid w:val="00844342"/>
    <w:rsid w:val="00844F0C"/>
    <w:rsid w:val="00844F1D"/>
    <w:rsid w:val="00845374"/>
    <w:rsid w:val="008455D6"/>
    <w:rsid w:val="00846DC2"/>
    <w:rsid w:val="00850330"/>
    <w:rsid w:val="008504E6"/>
    <w:rsid w:val="0085090A"/>
    <w:rsid w:val="008518C6"/>
    <w:rsid w:val="00851DE0"/>
    <w:rsid w:val="00852B3E"/>
    <w:rsid w:val="00854D86"/>
    <w:rsid w:val="00855359"/>
    <w:rsid w:val="00855961"/>
    <w:rsid w:val="0085676B"/>
    <w:rsid w:val="008568B8"/>
    <w:rsid w:val="00857164"/>
    <w:rsid w:val="008608A7"/>
    <w:rsid w:val="0086127E"/>
    <w:rsid w:val="008614D6"/>
    <w:rsid w:val="00862E8C"/>
    <w:rsid w:val="008649B2"/>
    <w:rsid w:val="008650A2"/>
    <w:rsid w:val="008657F5"/>
    <w:rsid w:val="00866149"/>
    <w:rsid w:val="00867E46"/>
    <w:rsid w:val="00870670"/>
    <w:rsid w:val="008707A4"/>
    <w:rsid w:val="00871C06"/>
    <w:rsid w:val="00871D19"/>
    <w:rsid w:val="00872127"/>
    <w:rsid w:val="0087215E"/>
    <w:rsid w:val="00872ADC"/>
    <w:rsid w:val="00872CB8"/>
    <w:rsid w:val="00873F0A"/>
    <w:rsid w:val="0087482B"/>
    <w:rsid w:val="008760A1"/>
    <w:rsid w:val="00876398"/>
    <w:rsid w:val="00876569"/>
    <w:rsid w:val="00876D9B"/>
    <w:rsid w:val="0087707E"/>
    <w:rsid w:val="00877BA7"/>
    <w:rsid w:val="00877C17"/>
    <w:rsid w:val="00880459"/>
    <w:rsid w:val="008815DC"/>
    <w:rsid w:val="00882B46"/>
    <w:rsid w:val="008835D9"/>
    <w:rsid w:val="008846BD"/>
    <w:rsid w:val="00885195"/>
    <w:rsid w:val="00886615"/>
    <w:rsid w:val="00886653"/>
    <w:rsid w:val="00890623"/>
    <w:rsid w:val="008913C1"/>
    <w:rsid w:val="0089160C"/>
    <w:rsid w:val="00892FC6"/>
    <w:rsid w:val="00893C4E"/>
    <w:rsid w:val="00894821"/>
    <w:rsid w:val="008A06F3"/>
    <w:rsid w:val="008A0899"/>
    <w:rsid w:val="008A1538"/>
    <w:rsid w:val="008A1E7B"/>
    <w:rsid w:val="008A1EC2"/>
    <w:rsid w:val="008A22B4"/>
    <w:rsid w:val="008A283D"/>
    <w:rsid w:val="008A2994"/>
    <w:rsid w:val="008A2EC7"/>
    <w:rsid w:val="008A3C8F"/>
    <w:rsid w:val="008A5609"/>
    <w:rsid w:val="008A7258"/>
    <w:rsid w:val="008A78BA"/>
    <w:rsid w:val="008B054C"/>
    <w:rsid w:val="008B0785"/>
    <w:rsid w:val="008B2A5E"/>
    <w:rsid w:val="008B2A7B"/>
    <w:rsid w:val="008B30BC"/>
    <w:rsid w:val="008B363B"/>
    <w:rsid w:val="008B389B"/>
    <w:rsid w:val="008B3BB3"/>
    <w:rsid w:val="008B3CAD"/>
    <w:rsid w:val="008B5FCD"/>
    <w:rsid w:val="008B6EE0"/>
    <w:rsid w:val="008B7FE5"/>
    <w:rsid w:val="008C1563"/>
    <w:rsid w:val="008C1D06"/>
    <w:rsid w:val="008C3800"/>
    <w:rsid w:val="008C3A97"/>
    <w:rsid w:val="008C56E7"/>
    <w:rsid w:val="008C6B24"/>
    <w:rsid w:val="008C6CA1"/>
    <w:rsid w:val="008D1283"/>
    <w:rsid w:val="008D200C"/>
    <w:rsid w:val="008D31ED"/>
    <w:rsid w:val="008D4691"/>
    <w:rsid w:val="008D5C58"/>
    <w:rsid w:val="008D6215"/>
    <w:rsid w:val="008E11FA"/>
    <w:rsid w:val="008E1243"/>
    <w:rsid w:val="008E1A2A"/>
    <w:rsid w:val="008E382E"/>
    <w:rsid w:val="008E429D"/>
    <w:rsid w:val="008E467B"/>
    <w:rsid w:val="008E4B66"/>
    <w:rsid w:val="008E653C"/>
    <w:rsid w:val="008E7500"/>
    <w:rsid w:val="008E7F9D"/>
    <w:rsid w:val="008F06DC"/>
    <w:rsid w:val="008F0DF9"/>
    <w:rsid w:val="008F1463"/>
    <w:rsid w:val="008F182A"/>
    <w:rsid w:val="008F1A20"/>
    <w:rsid w:val="008F4724"/>
    <w:rsid w:val="008F51B6"/>
    <w:rsid w:val="009004D5"/>
    <w:rsid w:val="00902422"/>
    <w:rsid w:val="00903A82"/>
    <w:rsid w:val="00905BD3"/>
    <w:rsid w:val="0090693A"/>
    <w:rsid w:val="00910160"/>
    <w:rsid w:val="00910A35"/>
    <w:rsid w:val="00911084"/>
    <w:rsid w:val="00911932"/>
    <w:rsid w:val="009130E2"/>
    <w:rsid w:val="0091373F"/>
    <w:rsid w:val="0091457F"/>
    <w:rsid w:val="009149CE"/>
    <w:rsid w:val="00920825"/>
    <w:rsid w:val="00920874"/>
    <w:rsid w:val="009216D4"/>
    <w:rsid w:val="0092172C"/>
    <w:rsid w:val="009228E2"/>
    <w:rsid w:val="00922A78"/>
    <w:rsid w:val="00923EF4"/>
    <w:rsid w:val="009257F9"/>
    <w:rsid w:val="00925A64"/>
    <w:rsid w:val="00926C6F"/>
    <w:rsid w:val="00927347"/>
    <w:rsid w:val="0093035B"/>
    <w:rsid w:val="00930EE0"/>
    <w:rsid w:val="00930FCA"/>
    <w:rsid w:val="00931914"/>
    <w:rsid w:val="00931925"/>
    <w:rsid w:val="00931B29"/>
    <w:rsid w:val="0093218D"/>
    <w:rsid w:val="00932D12"/>
    <w:rsid w:val="00934305"/>
    <w:rsid w:val="00935FDF"/>
    <w:rsid w:val="00941E79"/>
    <w:rsid w:val="009423D4"/>
    <w:rsid w:val="00942914"/>
    <w:rsid w:val="00942BF1"/>
    <w:rsid w:val="00942DAB"/>
    <w:rsid w:val="009448E5"/>
    <w:rsid w:val="00945B8A"/>
    <w:rsid w:val="00945E1D"/>
    <w:rsid w:val="00946CE0"/>
    <w:rsid w:val="0094714B"/>
    <w:rsid w:val="00951F0A"/>
    <w:rsid w:val="009536DA"/>
    <w:rsid w:val="009537A3"/>
    <w:rsid w:val="00954A67"/>
    <w:rsid w:val="009550D6"/>
    <w:rsid w:val="00955995"/>
    <w:rsid w:val="00956D14"/>
    <w:rsid w:val="0095743B"/>
    <w:rsid w:val="0096020B"/>
    <w:rsid w:val="009616D0"/>
    <w:rsid w:val="00961F7B"/>
    <w:rsid w:val="0096202A"/>
    <w:rsid w:val="0096258B"/>
    <w:rsid w:val="00963376"/>
    <w:rsid w:val="0096431A"/>
    <w:rsid w:val="00964586"/>
    <w:rsid w:val="00964915"/>
    <w:rsid w:val="009650C9"/>
    <w:rsid w:val="009653C4"/>
    <w:rsid w:val="009670D3"/>
    <w:rsid w:val="009674BB"/>
    <w:rsid w:val="009677C8"/>
    <w:rsid w:val="00970780"/>
    <w:rsid w:val="00970914"/>
    <w:rsid w:val="009719CE"/>
    <w:rsid w:val="009724A9"/>
    <w:rsid w:val="00972660"/>
    <w:rsid w:val="00972FB9"/>
    <w:rsid w:val="00973A0D"/>
    <w:rsid w:val="009741A2"/>
    <w:rsid w:val="0097431C"/>
    <w:rsid w:val="00974A1C"/>
    <w:rsid w:val="00974A6F"/>
    <w:rsid w:val="00975235"/>
    <w:rsid w:val="009755FB"/>
    <w:rsid w:val="00976765"/>
    <w:rsid w:val="00977B97"/>
    <w:rsid w:val="009829F1"/>
    <w:rsid w:val="00982C29"/>
    <w:rsid w:val="00984691"/>
    <w:rsid w:val="00985C7D"/>
    <w:rsid w:val="00986445"/>
    <w:rsid w:val="00986A87"/>
    <w:rsid w:val="00986D6A"/>
    <w:rsid w:val="00986E76"/>
    <w:rsid w:val="00990C72"/>
    <w:rsid w:val="00991462"/>
    <w:rsid w:val="00991488"/>
    <w:rsid w:val="00991674"/>
    <w:rsid w:val="00991940"/>
    <w:rsid w:val="00991ED1"/>
    <w:rsid w:val="00991F8B"/>
    <w:rsid w:val="00992731"/>
    <w:rsid w:val="009935D7"/>
    <w:rsid w:val="009940F2"/>
    <w:rsid w:val="00994306"/>
    <w:rsid w:val="00994841"/>
    <w:rsid w:val="009955D5"/>
    <w:rsid w:val="00997DEF"/>
    <w:rsid w:val="009A0C00"/>
    <w:rsid w:val="009A2B34"/>
    <w:rsid w:val="009A3007"/>
    <w:rsid w:val="009A3656"/>
    <w:rsid w:val="009A366F"/>
    <w:rsid w:val="009A4024"/>
    <w:rsid w:val="009A4879"/>
    <w:rsid w:val="009A48AA"/>
    <w:rsid w:val="009A4AF5"/>
    <w:rsid w:val="009A501F"/>
    <w:rsid w:val="009B00AB"/>
    <w:rsid w:val="009B094C"/>
    <w:rsid w:val="009B1C7E"/>
    <w:rsid w:val="009B2239"/>
    <w:rsid w:val="009B4A21"/>
    <w:rsid w:val="009B4D5C"/>
    <w:rsid w:val="009B4DE1"/>
    <w:rsid w:val="009B77F5"/>
    <w:rsid w:val="009B7F49"/>
    <w:rsid w:val="009C1943"/>
    <w:rsid w:val="009C283D"/>
    <w:rsid w:val="009C34BE"/>
    <w:rsid w:val="009C4AF0"/>
    <w:rsid w:val="009C5680"/>
    <w:rsid w:val="009C5B25"/>
    <w:rsid w:val="009C5EA3"/>
    <w:rsid w:val="009D0233"/>
    <w:rsid w:val="009D04EF"/>
    <w:rsid w:val="009D2722"/>
    <w:rsid w:val="009D3170"/>
    <w:rsid w:val="009D3951"/>
    <w:rsid w:val="009D4155"/>
    <w:rsid w:val="009D416A"/>
    <w:rsid w:val="009D62B6"/>
    <w:rsid w:val="009E1382"/>
    <w:rsid w:val="009E161B"/>
    <w:rsid w:val="009E1C6E"/>
    <w:rsid w:val="009E24C7"/>
    <w:rsid w:val="009E382B"/>
    <w:rsid w:val="009E455C"/>
    <w:rsid w:val="009F3A2D"/>
    <w:rsid w:val="009F5219"/>
    <w:rsid w:val="009F5300"/>
    <w:rsid w:val="009F5EA3"/>
    <w:rsid w:val="009F789C"/>
    <w:rsid w:val="009F7910"/>
    <w:rsid w:val="00A00678"/>
    <w:rsid w:val="00A012BB"/>
    <w:rsid w:val="00A0272F"/>
    <w:rsid w:val="00A0412C"/>
    <w:rsid w:val="00A05111"/>
    <w:rsid w:val="00A05337"/>
    <w:rsid w:val="00A05346"/>
    <w:rsid w:val="00A053AA"/>
    <w:rsid w:val="00A05A33"/>
    <w:rsid w:val="00A05DF0"/>
    <w:rsid w:val="00A06177"/>
    <w:rsid w:val="00A06A49"/>
    <w:rsid w:val="00A06C83"/>
    <w:rsid w:val="00A06DA0"/>
    <w:rsid w:val="00A06DF9"/>
    <w:rsid w:val="00A0758A"/>
    <w:rsid w:val="00A104CB"/>
    <w:rsid w:val="00A10798"/>
    <w:rsid w:val="00A10ADC"/>
    <w:rsid w:val="00A10D88"/>
    <w:rsid w:val="00A12162"/>
    <w:rsid w:val="00A157E3"/>
    <w:rsid w:val="00A158E6"/>
    <w:rsid w:val="00A1593D"/>
    <w:rsid w:val="00A16795"/>
    <w:rsid w:val="00A16881"/>
    <w:rsid w:val="00A1759E"/>
    <w:rsid w:val="00A203D5"/>
    <w:rsid w:val="00A2141D"/>
    <w:rsid w:val="00A21BA7"/>
    <w:rsid w:val="00A22926"/>
    <w:rsid w:val="00A237D1"/>
    <w:rsid w:val="00A23B7F"/>
    <w:rsid w:val="00A23FAA"/>
    <w:rsid w:val="00A241A4"/>
    <w:rsid w:val="00A24CEF"/>
    <w:rsid w:val="00A252EA"/>
    <w:rsid w:val="00A25560"/>
    <w:rsid w:val="00A2592C"/>
    <w:rsid w:val="00A25AB2"/>
    <w:rsid w:val="00A261DE"/>
    <w:rsid w:val="00A26FA8"/>
    <w:rsid w:val="00A270EC"/>
    <w:rsid w:val="00A278A0"/>
    <w:rsid w:val="00A27EC1"/>
    <w:rsid w:val="00A30314"/>
    <w:rsid w:val="00A30897"/>
    <w:rsid w:val="00A31E03"/>
    <w:rsid w:val="00A32873"/>
    <w:rsid w:val="00A337FB"/>
    <w:rsid w:val="00A33AEC"/>
    <w:rsid w:val="00A340F4"/>
    <w:rsid w:val="00A34D83"/>
    <w:rsid w:val="00A3695C"/>
    <w:rsid w:val="00A37ADE"/>
    <w:rsid w:val="00A401D6"/>
    <w:rsid w:val="00A413A3"/>
    <w:rsid w:val="00A41880"/>
    <w:rsid w:val="00A41D1E"/>
    <w:rsid w:val="00A41FEA"/>
    <w:rsid w:val="00A43023"/>
    <w:rsid w:val="00A44D2A"/>
    <w:rsid w:val="00A5023D"/>
    <w:rsid w:val="00A511AB"/>
    <w:rsid w:val="00A5164C"/>
    <w:rsid w:val="00A51FD5"/>
    <w:rsid w:val="00A53A3B"/>
    <w:rsid w:val="00A544F2"/>
    <w:rsid w:val="00A54A99"/>
    <w:rsid w:val="00A55182"/>
    <w:rsid w:val="00A5615D"/>
    <w:rsid w:val="00A5626A"/>
    <w:rsid w:val="00A5775F"/>
    <w:rsid w:val="00A57C81"/>
    <w:rsid w:val="00A605FC"/>
    <w:rsid w:val="00A61336"/>
    <w:rsid w:val="00A61E15"/>
    <w:rsid w:val="00A62DA1"/>
    <w:rsid w:val="00A642AC"/>
    <w:rsid w:val="00A66137"/>
    <w:rsid w:val="00A662DA"/>
    <w:rsid w:val="00A66BBE"/>
    <w:rsid w:val="00A6708A"/>
    <w:rsid w:val="00A7005B"/>
    <w:rsid w:val="00A7151D"/>
    <w:rsid w:val="00A7161C"/>
    <w:rsid w:val="00A724E1"/>
    <w:rsid w:val="00A725EC"/>
    <w:rsid w:val="00A739DF"/>
    <w:rsid w:val="00A7441C"/>
    <w:rsid w:val="00A778B4"/>
    <w:rsid w:val="00A82D30"/>
    <w:rsid w:val="00A82F6A"/>
    <w:rsid w:val="00A84890"/>
    <w:rsid w:val="00A84A6A"/>
    <w:rsid w:val="00A84DCE"/>
    <w:rsid w:val="00A8568C"/>
    <w:rsid w:val="00A8668E"/>
    <w:rsid w:val="00A86C97"/>
    <w:rsid w:val="00A876BB"/>
    <w:rsid w:val="00A879D9"/>
    <w:rsid w:val="00A87B6E"/>
    <w:rsid w:val="00A87D96"/>
    <w:rsid w:val="00A918D4"/>
    <w:rsid w:val="00A921B5"/>
    <w:rsid w:val="00A92E4D"/>
    <w:rsid w:val="00A9353D"/>
    <w:rsid w:val="00A95E41"/>
    <w:rsid w:val="00A964EB"/>
    <w:rsid w:val="00A977F2"/>
    <w:rsid w:val="00A97A9A"/>
    <w:rsid w:val="00AA0182"/>
    <w:rsid w:val="00AA0EF1"/>
    <w:rsid w:val="00AA0F9B"/>
    <w:rsid w:val="00AA11D3"/>
    <w:rsid w:val="00AA17F0"/>
    <w:rsid w:val="00AA2CCB"/>
    <w:rsid w:val="00AA3225"/>
    <w:rsid w:val="00AA59AC"/>
    <w:rsid w:val="00AA5FB8"/>
    <w:rsid w:val="00AA72CC"/>
    <w:rsid w:val="00AA7385"/>
    <w:rsid w:val="00AA7390"/>
    <w:rsid w:val="00AA7AD5"/>
    <w:rsid w:val="00AA7CB2"/>
    <w:rsid w:val="00AA7DD1"/>
    <w:rsid w:val="00AB005E"/>
    <w:rsid w:val="00AB0797"/>
    <w:rsid w:val="00AB0F65"/>
    <w:rsid w:val="00AB10F4"/>
    <w:rsid w:val="00AB2D62"/>
    <w:rsid w:val="00AB2E5E"/>
    <w:rsid w:val="00AB3EB5"/>
    <w:rsid w:val="00AB4218"/>
    <w:rsid w:val="00AB469C"/>
    <w:rsid w:val="00AB4F2B"/>
    <w:rsid w:val="00AB5060"/>
    <w:rsid w:val="00AB5336"/>
    <w:rsid w:val="00AB7361"/>
    <w:rsid w:val="00AB7C73"/>
    <w:rsid w:val="00AC069C"/>
    <w:rsid w:val="00AC1727"/>
    <w:rsid w:val="00AC20BD"/>
    <w:rsid w:val="00AC2116"/>
    <w:rsid w:val="00AC2FCF"/>
    <w:rsid w:val="00AC395D"/>
    <w:rsid w:val="00AC427A"/>
    <w:rsid w:val="00AC6DFF"/>
    <w:rsid w:val="00AD0D2E"/>
    <w:rsid w:val="00AD0F18"/>
    <w:rsid w:val="00AD215B"/>
    <w:rsid w:val="00AD2D31"/>
    <w:rsid w:val="00AD3471"/>
    <w:rsid w:val="00AD3769"/>
    <w:rsid w:val="00AD3A0F"/>
    <w:rsid w:val="00AD48F0"/>
    <w:rsid w:val="00AD66D3"/>
    <w:rsid w:val="00AE0DF5"/>
    <w:rsid w:val="00AE0FB5"/>
    <w:rsid w:val="00AE12BA"/>
    <w:rsid w:val="00AE1D0F"/>
    <w:rsid w:val="00AE2AC9"/>
    <w:rsid w:val="00AE2BEB"/>
    <w:rsid w:val="00AE2D5D"/>
    <w:rsid w:val="00AE35E5"/>
    <w:rsid w:val="00AE374F"/>
    <w:rsid w:val="00AE397D"/>
    <w:rsid w:val="00AE39EF"/>
    <w:rsid w:val="00AE413D"/>
    <w:rsid w:val="00AE7C48"/>
    <w:rsid w:val="00AF0E23"/>
    <w:rsid w:val="00AF18C3"/>
    <w:rsid w:val="00AF1C31"/>
    <w:rsid w:val="00AF1E06"/>
    <w:rsid w:val="00AF1EC7"/>
    <w:rsid w:val="00AF35F4"/>
    <w:rsid w:val="00AF37DB"/>
    <w:rsid w:val="00AF3BEE"/>
    <w:rsid w:val="00AF49FE"/>
    <w:rsid w:val="00AF6B31"/>
    <w:rsid w:val="00B00036"/>
    <w:rsid w:val="00B00193"/>
    <w:rsid w:val="00B01715"/>
    <w:rsid w:val="00B01A3D"/>
    <w:rsid w:val="00B01BCF"/>
    <w:rsid w:val="00B01E6E"/>
    <w:rsid w:val="00B02342"/>
    <w:rsid w:val="00B032B1"/>
    <w:rsid w:val="00B038C7"/>
    <w:rsid w:val="00B0426C"/>
    <w:rsid w:val="00B04931"/>
    <w:rsid w:val="00B04967"/>
    <w:rsid w:val="00B06DC4"/>
    <w:rsid w:val="00B06F2C"/>
    <w:rsid w:val="00B0785A"/>
    <w:rsid w:val="00B10189"/>
    <w:rsid w:val="00B116CC"/>
    <w:rsid w:val="00B11A4C"/>
    <w:rsid w:val="00B121CA"/>
    <w:rsid w:val="00B131B1"/>
    <w:rsid w:val="00B14E66"/>
    <w:rsid w:val="00B15E04"/>
    <w:rsid w:val="00B16D8D"/>
    <w:rsid w:val="00B179A0"/>
    <w:rsid w:val="00B17AEC"/>
    <w:rsid w:val="00B17FE6"/>
    <w:rsid w:val="00B20D55"/>
    <w:rsid w:val="00B21045"/>
    <w:rsid w:val="00B24A2C"/>
    <w:rsid w:val="00B2523B"/>
    <w:rsid w:val="00B26104"/>
    <w:rsid w:val="00B265C3"/>
    <w:rsid w:val="00B2662C"/>
    <w:rsid w:val="00B278AF"/>
    <w:rsid w:val="00B278ED"/>
    <w:rsid w:val="00B27BDB"/>
    <w:rsid w:val="00B3039C"/>
    <w:rsid w:val="00B30B8A"/>
    <w:rsid w:val="00B3109B"/>
    <w:rsid w:val="00B322BE"/>
    <w:rsid w:val="00B32E58"/>
    <w:rsid w:val="00B33183"/>
    <w:rsid w:val="00B3338D"/>
    <w:rsid w:val="00B335A6"/>
    <w:rsid w:val="00B33719"/>
    <w:rsid w:val="00B3423A"/>
    <w:rsid w:val="00B34C9B"/>
    <w:rsid w:val="00B3553B"/>
    <w:rsid w:val="00B363E0"/>
    <w:rsid w:val="00B36497"/>
    <w:rsid w:val="00B432AD"/>
    <w:rsid w:val="00B44600"/>
    <w:rsid w:val="00B44665"/>
    <w:rsid w:val="00B44C87"/>
    <w:rsid w:val="00B44DC2"/>
    <w:rsid w:val="00B45192"/>
    <w:rsid w:val="00B45577"/>
    <w:rsid w:val="00B460A7"/>
    <w:rsid w:val="00B46642"/>
    <w:rsid w:val="00B4690B"/>
    <w:rsid w:val="00B50137"/>
    <w:rsid w:val="00B517F6"/>
    <w:rsid w:val="00B52589"/>
    <w:rsid w:val="00B533E9"/>
    <w:rsid w:val="00B55449"/>
    <w:rsid w:val="00B575C3"/>
    <w:rsid w:val="00B578BA"/>
    <w:rsid w:val="00B6036D"/>
    <w:rsid w:val="00B608EF"/>
    <w:rsid w:val="00B61616"/>
    <w:rsid w:val="00B61BFA"/>
    <w:rsid w:val="00B623DD"/>
    <w:rsid w:val="00B62B41"/>
    <w:rsid w:val="00B63657"/>
    <w:rsid w:val="00B63845"/>
    <w:rsid w:val="00B63FDC"/>
    <w:rsid w:val="00B63FFE"/>
    <w:rsid w:val="00B64DC8"/>
    <w:rsid w:val="00B65059"/>
    <w:rsid w:val="00B652D9"/>
    <w:rsid w:val="00B657FB"/>
    <w:rsid w:val="00B66266"/>
    <w:rsid w:val="00B66E32"/>
    <w:rsid w:val="00B67542"/>
    <w:rsid w:val="00B678F8"/>
    <w:rsid w:val="00B714F8"/>
    <w:rsid w:val="00B71E84"/>
    <w:rsid w:val="00B72653"/>
    <w:rsid w:val="00B72B53"/>
    <w:rsid w:val="00B72E74"/>
    <w:rsid w:val="00B732BE"/>
    <w:rsid w:val="00B73B88"/>
    <w:rsid w:val="00B74729"/>
    <w:rsid w:val="00B7493D"/>
    <w:rsid w:val="00B75085"/>
    <w:rsid w:val="00B75EDD"/>
    <w:rsid w:val="00B762C7"/>
    <w:rsid w:val="00B77AE0"/>
    <w:rsid w:val="00B77B07"/>
    <w:rsid w:val="00B81173"/>
    <w:rsid w:val="00B811C7"/>
    <w:rsid w:val="00B81D92"/>
    <w:rsid w:val="00B82894"/>
    <w:rsid w:val="00B847D1"/>
    <w:rsid w:val="00B86AC1"/>
    <w:rsid w:val="00B90572"/>
    <w:rsid w:val="00B920E6"/>
    <w:rsid w:val="00B92412"/>
    <w:rsid w:val="00B925C9"/>
    <w:rsid w:val="00B93196"/>
    <w:rsid w:val="00B93481"/>
    <w:rsid w:val="00B93B6A"/>
    <w:rsid w:val="00B94B59"/>
    <w:rsid w:val="00B9594E"/>
    <w:rsid w:val="00B97003"/>
    <w:rsid w:val="00B97190"/>
    <w:rsid w:val="00B97E5F"/>
    <w:rsid w:val="00BA0674"/>
    <w:rsid w:val="00BA0C6F"/>
    <w:rsid w:val="00BA10E1"/>
    <w:rsid w:val="00BA1CC8"/>
    <w:rsid w:val="00BA316C"/>
    <w:rsid w:val="00BA695E"/>
    <w:rsid w:val="00BA7959"/>
    <w:rsid w:val="00BB0A51"/>
    <w:rsid w:val="00BB0E7A"/>
    <w:rsid w:val="00BB138A"/>
    <w:rsid w:val="00BB3359"/>
    <w:rsid w:val="00BB3373"/>
    <w:rsid w:val="00BB38E0"/>
    <w:rsid w:val="00BB69D9"/>
    <w:rsid w:val="00BB6C29"/>
    <w:rsid w:val="00BB6FAF"/>
    <w:rsid w:val="00BC139D"/>
    <w:rsid w:val="00BC4331"/>
    <w:rsid w:val="00BC5060"/>
    <w:rsid w:val="00BC64D2"/>
    <w:rsid w:val="00BC6CEC"/>
    <w:rsid w:val="00BC6DE3"/>
    <w:rsid w:val="00BC7BC0"/>
    <w:rsid w:val="00BD057E"/>
    <w:rsid w:val="00BD141D"/>
    <w:rsid w:val="00BD1EB4"/>
    <w:rsid w:val="00BD26D6"/>
    <w:rsid w:val="00BD33C3"/>
    <w:rsid w:val="00BD50F2"/>
    <w:rsid w:val="00BD5585"/>
    <w:rsid w:val="00BD5A96"/>
    <w:rsid w:val="00BD5C3C"/>
    <w:rsid w:val="00BD5DBB"/>
    <w:rsid w:val="00BD6831"/>
    <w:rsid w:val="00BE0378"/>
    <w:rsid w:val="00BE38DD"/>
    <w:rsid w:val="00BE79D1"/>
    <w:rsid w:val="00BF0C31"/>
    <w:rsid w:val="00BF13B1"/>
    <w:rsid w:val="00BF1E23"/>
    <w:rsid w:val="00BF1E3A"/>
    <w:rsid w:val="00BF2ABA"/>
    <w:rsid w:val="00BF2BE7"/>
    <w:rsid w:val="00BF32F9"/>
    <w:rsid w:val="00BF4A28"/>
    <w:rsid w:val="00C02CB8"/>
    <w:rsid w:val="00C02CDA"/>
    <w:rsid w:val="00C02DC5"/>
    <w:rsid w:val="00C039AA"/>
    <w:rsid w:val="00C03EC6"/>
    <w:rsid w:val="00C04309"/>
    <w:rsid w:val="00C04B2C"/>
    <w:rsid w:val="00C04C62"/>
    <w:rsid w:val="00C06EB2"/>
    <w:rsid w:val="00C074BD"/>
    <w:rsid w:val="00C10794"/>
    <w:rsid w:val="00C10FAD"/>
    <w:rsid w:val="00C151CE"/>
    <w:rsid w:val="00C1561C"/>
    <w:rsid w:val="00C1589C"/>
    <w:rsid w:val="00C16583"/>
    <w:rsid w:val="00C16CBF"/>
    <w:rsid w:val="00C17637"/>
    <w:rsid w:val="00C17705"/>
    <w:rsid w:val="00C17EE0"/>
    <w:rsid w:val="00C17EF1"/>
    <w:rsid w:val="00C20438"/>
    <w:rsid w:val="00C2175A"/>
    <w:rsid w:val="00C21936"/>
    <w:rsid w:val="00C2235D"/>
    <w:rsid w:val="00C22644"/>
    <w:rsid w:val="00C22BCC"/>
    <w:rsid w:val="00C2362A"/>
    <w:rsid w:val="00C2470B"/>
    <w:rsid w:val="00C24B11"/>
    <w:rsid w:val="00C258E7"/>
    <w:rsid w:val="00C25FAE"/>
    <w:rsid w:val="00C273E3"/>
    <w:rsid w:val="00C316F1"/>
    <w:rsid w:val="00C31774"/>
    <w:rsid w:val="00C32BB7"/>
    <w:rsid w:val="00C330FF"/>
    <w:rsid w:val="00C332FD"/>
    <w:rsid w:val="00C33B02"/>
    <w:rsid w:val="00C34BBD"/>
    <w:rsid w:val="00C3567F"/>
    <w:rsid w:val="00C36FC1"/>
    <w:rsid w:val="00C40754"/>
    <w:rsid w:val="00C40BB2"/>
    <w:rsid w:val="00C4186C"/>
    <w:rsid w:val="00C420AF"/>
    <w:rsid w:val="00C42309"/>
    <w:rsid w:val="00C42BE8"/>
    <w:rsid w:val="00C42C62"/>
    <w:rsid w:val="00C441C9"/>
    <w:rsid w:val="00C4458D"/>
    <w:rsid w:val="00C456A1"/>
    <w:rsid w:val="00C46D51"/>
    <w:rsid w:val="00C47874"/>
    <w:rsid w:val="00C47A19"/>
    <w:rsid w:val="00C47AB2"/>
    <w:rsid w:val="00C5159F"/>
    <w:rsid w:val="00C517BD"/>
    <w:rsid w:val="00C52089"/>
    <w:rsid w:val="00C52124"/>
    <w:rsid w:val="00C53FCE"/>
    <w:rsid w:val="00C546DE"/>
    <w:rsid w:val="00C54933"/>
    <w:rsid w:val="00C54EAA"/>
    <w:rsid w:val="00C55734"/>
    <w:rsid w:val="00C5674E"/>
    <w:rsid w:val="00C56AE7"/>
    <w:rsid w:val="00C5704D"/>
    <w:rsid w:val="00C5712D"/>
    <w:rsid w:val="00C57133"/>
    <w:rsid w:val="00C575F0"/>
    <w:rsid w:val="00C605F2"/>
    <w:rsid w:val="00C60E1C"/>
    <w:rsid w:val="00C61B81"/>
    <w:rsid w:val="00C63B26"/>
    <w:rsid w:val="00C63C46"/>
    <w:rsid w:val="00C63D1F"/>
    <w:rsid w:val="00C652B7"/>
    <w:rsid w:val="00C65485"/>
    <w:rsid w:val="00C663AF"/>
    <w:rsid w:val="00C6654E"/>
    <w:rsid w:val="00C665CB"/>
    <w:rsid w:val="00C66E7D"/>
    <w:rsid w:val="00C71F4F"/>
    <w:rsid w:val="00C73297"/>
    <w:rsid w:val="00C7374E"/>
    <w:rsid w:val="00C74F47"/>
    <w:rsid w:val="00C7662A"/>
    <w:rsid w:val="00C76A91"/>
    <w:rsid w:val="00C76BE7"/>
    <w:rsid w:val="00C7732B"/>
    <w:rsid w:val="00C77EB8"/>
    <w:rsid w:val="00C81D7B"/>
    <w:rsid w:val="00C8464C"/>
    <w:rsid w:val="00C85012"/>
    <w:rsid w:val="00C85919"/>
    <w:rsid w:val="00C870A7"/>
    <w:rsid w:val="00C911EE"/>
    <w:rsid w:val="00C92A63"/>
    <w:rsid w:val="00C94ADA"/>
    <w:rsid w:val="00C951D2"/>
    <w:rsid w:val="00C95940"/>
    <w:rsid w:val="00C9653E"/>
    <w:rsid w:val="00C96771"/>
    <w:rsid w:val="00C96D09"/>
    <w:rsid w:val="00CA0239"/>
    <w:rsid w:val="00CA1959"/>
    <w:rsid w:val="00CA1DC3"/>
    <w:rsid w:val="00CA23EE"/>
    <w:rsid w:val="00CA2A1C"/>
    <w:rsid w:val="00CA3DCC"/>
    <w:rsid w:val="00CA4649"/>
    <w:rsid w:val="00CA4AFB"/>
    <w:rsid w:val="00CA5C8E"/>
    <w:rsid w:val="00CA60FB"/>
    <w:rsid w:val="00CB0A19"/>
    <w:rsid w:val="00CB0D65"/>
    <w:rsid w:val="00CB1894"/>
    <w:rsid w:val="00CB249D"/>
    <w:rsid w:val="00CB3E1D"/>
    <w:rsid w:val="00CB4213"/>
    <w:rsid w:val="00CB47A6"/>
    <w:rsid w:val="00CB491B"/>
    <w:rsid w:val="00CB5F5D"/>
    <w:rsid w:val="00CB637F"/>
    <w:rsid w:val="00CB6405"/>
    <w:rsid w:val="00CC2214"/>
    <w:rsid w:val="00CC2DBE"/>
    <w:rsid w:val="00CC2E60"/>
    <w:rsid w:val="00CC522A"/>
    <w:rsid w:val="00CC6AA6"/>
    <w:rsid w:val="00CC6CD5"/>
    <w:rsid w:val="00CC7432"/>
    <w:rsid w:val="00CC7BC5"/>
    <w:rsid w:val="00CD0440"/>
    <w:rsid w:val="00CD0A00"/>
    <w:rsid w:val="00CD21EB"/>
    <w:rsid w:val="00CD2379"/>
    <w:rsid w:val="00CD23C2"/>
    <w:rsid w:val="00CD2FF9"/>
    <w:rsid w:val="00CD37A1"/>
    <w:rsid w:val="00CD3EBE"/>
    <w:rsid w:val="00CE101C"/>
    <w:rsid w:val="00CE22E0"/>
    <w:rsid w:val="00CE2806"/>
    <w:rsid w:val="00CE28C2"/>
    <w:rsid w:val="00CE2DA6"/>
    <w:rsid w:val="00CE34B7"/>
    <w:rsid w:val="00CE448C"/>
    <w:rsid w:val="00CE630E"/>
    <w:rsid w:val="00CE65B2"/>
    <w:rsid w:val="00CF1CE1"/>
    <w:rsid w:val="00CF2379"/>
    <w:rsid w:val="00CF2453"/>
    <w:rsid w:val="00CF3331"/>
    <w:rsid w:val="00CF3C35"/>
    <w:rsid w:val="00CF3EF5"/>
    <w:rsid w:val="00CF4C0A"/>
    <w:rsid w:val="00CF568D"/>
    <w:rsid w:val="00CF78CB"/>
    <w:rsid w:val="00D00EF5"/>
    <w:rsid w:val="00D018BA"/>
    <w:rsid w:val="00D01DE2"/>
    <w:rsid w:val="00D038B7"/>
    <w:rsid w:val="00D03ACB"/>
    <w:rsid w:val="00D054FE"/>
    <w:rsid w:val="00D071E5"/>
    <w:rsid w:val="00D10035"/>
    <w:rsid w:val="00D1131C"/>
    <w:rsid w:val="00D1147E"/>
    <w:rsid w:val="00D11B38"/>
    <w:rsid w:val="00D11F66"/>
    <w:rsid w:val="00D1212D"/>
    <w:rsid w:val="00D12D77"/>
    <w:rsid w:val="00D13075"/>
    <w:rsid w:val="00D1427B"/>
    <w:rsid w:val="00D143D4"/>
    <w:rsid w:val="00D153C8"/>
    <w:rsid w:val="00D158A4"/>
    <w:rsid w:val="00D159F8"/>
    <w:rsid w:val="00D16112"/>
    <w:rsid w:val="00D1654C"/>
    <w:rsid w:val="00D1669C"/>
    <w:rsid w:val="00D17635"/>
    <w:rsid w:val="00D211DB"/>
    <w:rsid w:val="00D217B5"/>
    <w:rsid w:val="00D21FA0"/>
    <w:rsid w:val="00D22D90"/>
    <w:rsid w:val="00D25342"/>
    <w:rsid w:val="00D2564E"/>
    <w:rsid w:val="00D25D3B"/>
    <w:rsid w:val="00D25D60"/>
    <w:rsid w:val="00D265F1"/>
    <w:rsid w:val="00D26C30"/>
    <w:rsid w:val="00D27EA2"/>
    <w:rsid w:val="00D30931"/>
    <w:rsid w:val="00D32D46"/>
    <w:rsid w:val="00D336FF"/>
    <w:rsid w:val="00D33C83"/>
    <w:rsid w:val="00D34A6A"/>
    <w:rsid w:val="00D3587A"/>
    <w:rsid w:val="00D37725"/>
    <w:rsid w:val="00D37F25"/>
    <w:rsid w:val="00D4026C"/>
    <w:rsid w:val="00D422E7"/>
    <w:rsid w:val="00D44491"/>
    <w:rsid w:val="00D44506"/>
    <w:rsid w:val="00D45FCB"/>
    <w:rsid w:val="00D46D8D"/>
    <w:rsid w:val="00D46E41"/>
    <w:rsid w:val="00D470FC"/>
    <w:rsid w:val="00D4759A"/>
    <w:rsid w:val="00D47881"/>
    <w:rsid w:val="00D517A6"/>
    <w:rsid w:val="00D51F9A"/>
    <w:rsid w:val="00D5202D"/>
    <w:rsid w:val="00D52C5D"/>
    <w:rsid w:val="00D531AD"/>
    <w:rsid w:val="00D53EFA"/>
    <w:rsid w:val="00D56121"/>
    <w:rsid w:val="00D5797E"/>
    <w:rsid w:val="00D57E64"/>
    <w:rsid w:val="00D60318"/>
    <w:rsid w:val="00D615C5"/>
    <w:rsid w:val="00D63207"/>
    <w:rsid w:val="00D6365B"/>
    <w:rsid w:val="00D63908"/>
    <w:rsid w:val="00D63B54"/>
    <w:rsid w:val="00D63DFE"/>
    <w:rsid w:val="00D64464"/>
    <w:rsid w:val="00D64937"/>
    <w:rsid w:val="00D64B48"/>
    <w:rsid w:val="00D64F74"/>
    <w:rsid w:val="00D65B63"/>
    <w:rsid w:val="00D66E36"/>
    <w:rsid w:val="00D70910"/>
    <w:rsid w:val="00D70FE9"/>
    <w:rsid w:val="00D71C74"/>
    <w:rsid w:val="00D744A9"/>
    <w:rsid w:val="00D74D68"/>
    <w:rsid w:val="00D77159"/>
    <w:rsid w:val="00D80366"/>
    <w:rsid w:val="00D80D85"/>
    <w:rsid w:val="00D813F9"/>
    <w:rsid w:val="00D821E9"/>
    <w:rsid w:val="00D82200"/>
    <w:rsid w:val="00D83D1F"/>
    <w:rsid w:val="00D847F8"/>
    <w:rsid w:val="00D84E02"/>
    <w:rsid w:val="00D8546E"/>
    <w:rsid w:val="00D859ED"/>
    <w:rsid w:val="00D8657E"/>
    <w:rsid w:val="00D86A17"/>
    <w:rsid w:val="00D906D9"/>
    <w:rsid w:val="00D90FE9"/>
    <w:rsid w:val="00D92159"/>
    <w:rsid w:val="00D922CD"/>
    <w:rsid w:val="00D927A7"/>
    <w:rsid w:val="00D9370E"/>
    <w:rsid w:val="00D951E7"/>
    <w:rsid w:val="00D97A15"/>
    <w:rsid w:val="00DA043D"/>
    <w:rsid w:val="00DA0831"/>
    <w:rsid w:val="00DA2E08"/>
    <w:rsid w:val="00DA3968"/>
    <w:rsid w:val="00DA3B9F"/>
    <w:rsid w:val="00DA53DA"/>
    <w:rsid w:val="00DA5B3A"/>
    <w:rsid w:val="00DA6B83"/>
    <w:rsid w:val="00DA6D51"/>
    <w:rsid w:val="00DA72FE"/>
    <w:rsid w:val="00DB14BB"/>
    <w:rsid w:val="00DB1940"/>
    <w:rsid w:val="00DB1CC1"/>
    <w:rsid w:val="00DB2AAE"/>
    <w:rsid w:val="00DB3FCB"/>
    <w:rsid w:val="00DB499B"/>
    <w:rsid w:val="00DB49DF"/>
    <w:rsid w:val="00DB589F"/>
    <w:rsid w:val="00DB5AD2"/>
    <w:rsid w:val="00DB6A0A"/>
    <w:rsid w:val="00DB7AE8"/>
    <w:rsid w:val="00DB7C89"/>
    <w:rsid w:val="00DC1AD2"/>
    <w:rsid w:val="00DC1C55"/>
    <w:rsid w:val="00DC1FA2"/>
    <w:rsid w:val="00DC27A3"/>
    <w:rsid w:val="00DC3717"/>
    <w:rsid w:val="00DC3C07"/>
    <w:rsid w:val="00DC66C2"/>
    <w:rsid w:val="00DC6B8A"/>
    <w:rsid w:val="00DC6BD0"/>
    <w:rsid w:val="00DD0BE3"/>
    <w:rsid w:val="00DD16C7"/>
    <w:rsid w:val="00DD2262"/>
    <w:rsid w:val="00DD3044"/>
    <w:rsid w:val="00DD38CD"/>
    <w:rsid w:val="00DD5715"/>
    <w:rsid w:val="00DD64BB"/>
    <w:rsid w:val="00DE04C2"/>
    <w:rsid w:val="00DE0C4B"/>
    <w:rsid w:val="00DE0C5E"/>
    <w:rsid w:val="00DE1788"/>
    <w:rsid w:val="00DE30F0"/>
    <w:rsid w:val="00DE4025"/>
    <w:rsid w:val="00DE46DC"/>
    <w:rsid w:val="00DE503F"/>
    <w:rsid w:val="00DE5CBC"/>
    <w:rsid w:val="00DE60B2"/>
    <w:rsid w:val="00DE64C4"/>
    <w:rsid w:val="00DE663A"/>
    <w:rsid w:val="00DE6B75"/>
    <w:rsid w:val="00DF05C5"/>
    <w:rsid w:val="00DF0702"/>
    <w:rsid w:val="00DF10DD"/>
    <w:rsid w:val="00DF21E1"/>
    <w:rsid w:val="00DF2AF0"/>
    <w:rsid w:val="00DF3AB3"/>
    <w:rsid w:val="00DF474C"/>
    <w:rsid w:val="00DF5243"/>
    <w:rsid w:val="00DF66CE"/>
    <w:rsid w:val="00E02064"/>
    <w:rsid w:val="00E023C9"/>
    <w:rsid w:val="00E027EA"/>
    <w:rsid w:val="00E04346"/>
    <w:rsid w:val="00E056F1"/>
    <w:rsid w:val="00E06DE8"/>
    <w:rsid w:val="00E10CA5"/>
    <w:rsid w:val="00E12591"/>
    <w:rsid w:val="00E12A94"/>
    <w:rsid w:val="00E13714"/>
    <w:rsid w:val="00E17AE0"/>
    <w:rsid w:val="00E2055A"/>
    <w:rsid w:val="00E20C9E"/>
    <w:rsid w:val="00E2145B"/>
    <w:rsid w:val="00E21EAF"/>
    <w:rsid w:val="00E223FA"/>
    <w:rsid w:val="00E23214"/>
    <w:rsid w:val="00E2362C"/>
    <w:rsid w:val="00E24461"/>
    <w:rsid w:val="00E25DDB"/>
    <w:rsid w:val="00E3047D"/>
    <w:rsid w:val="00E31410"/>
    <w:rsid w:val="00E3389C"/>
    <w:rsid w:val="00E349C4"/>
    <w:rsid w:val="00E3592E"/>
    <w:rsid w:val="00E35F7E"/>
    <w:rsid w:val="00E36845"/>
    <w:rsid w:val="00E368B4"/>
    <w:rsid w:val="00E37F94"/>
    <w:rsid w:val="00E402FB"/>
    <w:rsid w:val="00E423F5"/>
    <w:rsid w:val="00E42641"/>
    <w:rsid w:val="00E42984"/>
    <w:rsid w:val="00E42F74"/>
    <w:rsid w:val="00E431FD"/>
    <w:rsid w:val="00E434D9"/>
    <w:rsid w:val="00E43D97"/>
    <w:rsid w:val="00E44111"/>
    <w:rsid w:val="00E4435F"/>
    <w:rsid w:val="00E468FC"/>
    <w:rsid w:val="00E47AA5"/>
    <w:rsid w:val="00E47F1C"/>
    <w:rsid w:val="00E50540"/>
    <w:rsid w:val="00E50AFB"/>
    <w:rsid w:val="00E5119A"/>
    <w:rsid w:val="00E51BA8"/>
    <w:rsid w:val="00E51CE9"/>
    <w:rsid w:val="00E54184"/>
    <w:rsid w:val="00E55003"/>
    <w:rsid w:val="00E56331"/>
    <w:rsid w:val="00E570A9"/>
    <w:rsid w:val="00E5714E"/>
    <w:rsid w:val="00E61FED"/>
    <w:rsid w:val="00E63436"/>
    <w:rsid w:val="00E6371E"/>
    <w:rsid w:val="00E64F11"/>
    <w:rsid w:val="00E65612"/>
    <w:rsid w:val="00E6562C"/>
    <w:rsid w:val="00E65664"/>
    <w:rsid w:val="00E65C9B"/>
    <w:rsid w:val="00E65DA9"/>
    <w:rsid w:val="00E67A55"/>
    <w:rsid w:val="00E70B2F"/>
    <w:rsid w:val="00E72152"/>
    <w:rsid w:val="00E7256D"/>
    <w:rsid w:val="00E7274F"/>
    <w:rsid w:val="00E72C09"/>
    <w:rsid w:val="00E73BE6"/>
    <w:rsid w:val="00E74E61"/>
    <w:rsid w:val="00E7633E"/>
    <w:rsid w:val="00E77615"/>
    <w:rsid w:val="00E8107A"/>
    <w:rsid w:val="00E8114E"/>
    <w:rsid w:val="00E8137B"/>
    <w:rsid w:val="00E818AB"/>
    <w:rsid w:val="00E835BA"/>
    <w:rsid w:val="00E8370C"/>
    <w:rsid w:val="00E83D51"/>
    <w:rsid w:val="00E8444B"/>
    <w:rsid w:val="00E8574D"/>
    <w:rsid w:val="00E85860"/>
    <w:rsid w:val="00E863BB"/>
    <w:rsid w:val="00E8763B"/>
    <w:rsid w:val="00E90C32"/>
    <w:rsid w:val="00E918EF"/>
    <w:rsid w:val="00E92140"/>
    <w:rsid w:val="00E93F42"/>
    <w:rsid w:val="00E953F0"/>
    <w:rsid w:val="00E95D36"/>
    <w:rsid w:val="00E97353"/>
    <w:rsid w:val="00E979F1"/>
    <w:rsid w:val="00E97C9D"/>
    <w:rsid w:val="00EA077F"/>
    <w:rsid w:val="00EA1F3F"/>
    <w:rsid w:val="00EA29F7"/>
    <w:rsid w:val="00EA3AE7"/>
    <w:rsid w:val="00EA41B8"/>
    <w:rsid w:val="00EA4D69"/>
    <w:rsid w:val="00EA6131"/>
    <w:rsid w:val="00EA640B"/>
    <w:rsid w:val="00EA6608"/>
    <w:rsid w:val="00EA773B"/>
    <w:rsid w:val="00EA7CC1"/>
    <w:rsid w:val="00EB01EF"/>
    <w:rsid w:val="00EB0461"/>
    <w:rsid w:val="00EB1197"/>
    <w:rsid w:val="00EB1937"/>
    <w:rsid w:val="00EB26E5"/>
    <w:rsid w:val="00EB42B5"/>
    <w:rsid w:val="00EB460D"/>
    <w:rsid w:val="00EB564F"/>
    <w:rsid w:val="00EB59EF"/>
    <w:rsid w:val="00EB66B8"/>
    <w:rsid w:val="00EB6778"/>
    <w:rsid w:val="00EB773D"/>
    <w:rsid w:val="00EB7945"/>
    <w:rsid w:val="00EC1C5D"/>
    <w:rsid w:val="00EC2A38"/>
    <w:rsid w:val="00EC4662"/>
    <w:rsid w:val="00EC54A6"/>
    <w:rsid w:val="00EC79F3"/>
    <w:rsid w:val="00ED0529"/>
    <w:rsid w:val="00ED0E26"/>
    <w:rsid w:val="00ED0EEE"/>
    <w:rsid w:val="00ED2D44"/>
    <w:rsid w:val="00ED490C"/>
    <w:rsid w:val="00ED4A70"/>
    <w:rsid w:val="00ED7945"/>
    <w:rsid w:val="00ED7B4E"/>
    <w:rsid w:val="00EE0A8C"/>
    <w:rsid w:val="00EE2916"/>
    <w:rsid w:val="00EE2A9F"/>
    <w:rsid w:val="00EE7386"/>
    <w:rsid w:val="00EE7B41"/>
    <w:rsid w:val="00EE7F55"/>
    <w:rsid w:val="00EF04F9"/>
    <w:rsid w:val="00EF0A10"/>
    <w:rsid w:val="00EF10DF"/>
    <w:rsid w:val="00EF18DB"/>
    <w:rsid w:val="00EF19F4"/>
    <w:rsid w:val="00EF49CF"/>
    <w:rsid w:val="00EF6F06"/>
    <w:rsid w:val="00F00976"/>
    <w:rsid w:val="00F0170C"/>
    <w:rsid w:val="00F033AE"/>
    <w:rsid w:val="00F03420"/>
    <w:rsid w:val="00F04A34"/>
    <w:rsid w:val="00F06496"/>
    <w:rsid w:val="00F06A63"/>
    <w:rsid w:val="00F074B0"/>
    <w:rsid w:val="00F10361"/>
    <w:rsid w:val="00F10B44"/>
    <w:rsid w:val="00F10BB8"/>
    <w:rsid w:val="00F12213"/>
    <w:rsid w:val="00F128F9"/>
    <w:rsid w:val="00F13B22"/>
    <w:rsid w:val="00F13B57"/>
    <w:rsid w:val="00F158BE"/>
    <w:rsid w:val="00F15BBC"/>
    <w:rsid w:val="00F15D84"/>
    <w:rsid w:val="00F17080"/>
    <w:rsid w:val="00F2001C"/>
    <w:rsid w:val="00F21A1D"/>
    <w:rsid w:val="00F224C2"/>
    <w:rsid w:val="00F232E2"/>
    <w:rsid w:val="00F23A60"/>
    <w:rsid w:val="00F241B4"/>
    <w:rsid w:val="00F247F5"/>
    <w:rsid w:val="00F26624"/>
    <w:rsid w:val="00F26890"/>
    <w:rsid w:val="00F31659"/>
    <w:rsid w:val="00F316F7"/>
    <w:rsid w:val="00F319CA"/>
    <w:rsid w:val="00F322D6"/>
    <w:rsid w:val="00F324C8"/>
    <w:rsid w:val="00F32653"/>
    <w:rsid w:val="00F33689"/>
    <w:rsid w:val="00F35F14"/>
    <w:rsid w:val="00F373C5"/>
    <w:rsid w:val="00F374EB"/>
    <w:rsid w:val="00F401F9"/>
    <w:rsid w:val="00F40CEA"/>
    <w:rsid w:val="00F414BD"/>
    <w:rsid w:val="00F42763"/>
    <w:rsid w:val="00F4462B"/>
    <w:rsid w:val="00F459F3"/>
    <w:rsid w:val="00F45CCB"/>
    <w:rsid w:val="00F45D59"/>
    <w:rsid w:val="00F466D6"/>
    <w:rsid w:val="00F46BAE"/>
    <w:rsid w:val="00F5058F"/>
    <w:rsid w:val="00F50DE6"/>
    <w:rsid w:val="00F51F72"/>
    <w:rsid w:val="00F52EDD"/>
    <w:rsid w:val="00F53945"/>
    <w:rsid w:val="00F53F73"/>
    <w:rsid w:val="00F546EF"/>
    <w:rsid w:val="00F568F9"/>
    <w:rsid w:val="00F56A69"/>
    <w:rsid w:val="00F56FF5"/>
    <w:rsid w:val="00F61D5B"/>
    <w:rsid w:val="00F62A38"/>
    <w:rsid w:val="00F62E97"/>
    <w:rsid w:val="00F65A5D"/>
    <w:rsid w:val="00F65CAF"/>
    <w:rsid w:val="00F6666B"/>
    <w:rsid w:val="00F67840"/>
    <w:rsid w:val="00F70DCC"/>
    <w:rsid w:val="00F72C5A"/>
    <w:rsid w:val="00F730F2"/>
    <w:rsid w:val="00F743BF"/>
    <w:rsid w:val="00F744C2"/>
    <w:rsid w:val="00F74CEE"/>
    <w:rsid w:val="00F75AD6"/>
    <w:rsid w:val="00F764CC"/>
    <w:rsid w:val="00F80788"/>
    <w:rsid w:val="00F809A8"/>
    <w:rsid w:val="00F813CE"/>
    <w:rsid w:val="00F8313C"/>
    <w:rsid w:val="00F83FAA"/>
    <w:rsid w:val="00F857BD"/>
    <w:rsid w:val="00F86EC4"/>
    <w:rsid w:val="00F873A2"/>
    <w:rsid w:val="00F91973"/>
    <w:rsid w:val="00F91B64"/>
    <w:rsid w:val="00F92629"/>
    <w:rsid w:val="00F9344C"/>
    <w:rsid w:val="00F9375E"/>
    <w:rsid w:val="00F93774"/>
    <w:rsid w:val="00F94A04"/>
    <w:rsid w:val="00FA02AF"/>
    <w:rsid w:val="00FA088D"/>
    <w:rsid w:val="00FA0EE1"/>
    <w:rsid w:val="00FA18E5"/>
    <w:rsid w:val="00FA5B1E"/>
    <w:rsid w:val="00FA5FAA"/>
    <w:rsid w:val="00FA615C"/>
    <w:rsid w:val="00FA76B7"/>
    <w:rsid w:val="00FB0D87"/>
    <w:rsid w:val="00FB1865"/>
    <w:rsid w:val="00FB3145"/>
    <w:rsid w:val="00FB3441"/>
    <w:rsid w:val="00FB3450"/>
    <w:rsid w:val="00FB3DD7"/>
    <w:rsid w:val="00FB536A"/>
    <w:rsid w:val="00FB5AB7"/>
    <w:rsid w:val="00FB7CE7"/>
    <w:rsid w:val="00FC1DCA"/>
    <w:rsid w:val="00FC37C2"/>
    <w:rsid w:val="00FC439C"/>
    <w:rsid w:val="00FC5245"/>
    <w:rsid w:val="00FC54FA"/>
    <w:rsid w:val="00FC60AB"/>
    <w:rsid w:val="00FC648F"/>
    <w:rsid w:val="00FC69EC"/>
    <w:rsid w:val="00FC6F09"/>
    <w:rsid w:val="00FC7738"/>
    <w:rsid w:val="00FD2A0F"/>
    <w:rsid w:val="00FD2EB4"/>
    <w:rsid w:val="00FD343E"/>
    <w:rsid w:val="00FD4B1B"/>
    <w:rsid w:val="00FD5693"/>
    <w:rsid w:val="00FD638A"/>
    <w:rsid w:val="00FD687C"/>
    <w:rsid w:val="00FD6E77"/>
    <w:rsid w:val="00FE124A"/>
    <w:rsid w:val="00FE1C23"/>
    <w:rsid w:val="00FE2426"/>
    <w:rsid w:val="00FE311C"/>
    <w:rsid w:val="00FE587D"/>
    <w:rsid w:val="00FE62D7"/>
    <w:rsid w:val="00FE7C94"/>
    <w:rsid w:val="00FF03E1"/>
    <w:rsid w:val="00FF0E4F"/>
    <w:rsid w:val="00FF14D3"/>
    <w:rsid w:val="00FF17BC"/>
    <w:rsid w:val="00FF1C4D"/>
    <w:rsid w:val="00FF2C9B"/>
    <w:rsid w:val="00FF41E1"/>
    <w:rsid w:val="00FF49F3"/>
    <w:rsid w:val="00FF538B"/>
    <w:rsid w:val="00FF5398"/>
    <w:rsid w:val="00FF59B3"/>
    <w:rsid w:val="00FF71B1"/>
    <w:rsid w:val="00FF74F0"/>
    <w:rsid w:val="00FF7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9DDC8-0C87-48D7-B041-BDDCB2491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CA2A1C"/>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A2A1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CA2A1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CA2A1C"/>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CA2A1C"/>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CA2A1C"/>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CA2A1C"/>
    <w:pPr>
      <w:keepLines/>
      <w:numPr>
        <w:numId w:val="4"/>
      </w:numPr>
      <w:spacing w:before="120" w:after="120" w:line="240" w:lineRule="auto"/>
      <w:ind w:right="864"/>
    </w:pPr>
    <w:rPr>
      <w:rFonts w:ascii="Utopia" w:hAnsi="Utopia"/>
      <w:sz w:val="18"/>
    </w:rPr>
  </w:style>
  <w:style w:type="character" w:customStyle="1" w:styleId="CodeBold">
    <w:name w:val="Code Bold"/>
    <w:rsid w:val="00CA2A1C"/>
    <w:rPr>
      <w:rFonts w:ascii="TheSansMonoConBlack" w:hAnsi="TheSansMonoConBlack"/>
      <w:sz w:val="18"/>
    </w:rPr>
  </w:style>
  <w:style w:type="paragraph" w:customStyle="1" w:styleId="ChapterNumber">
    <w:name w:val="Chapter Number"/>
    <w:next w:val="Normal"/>
    <w:autoRedefine/>
    <w:qFormat/>
    <w:rsid w:val="00CA2A1C"/>
    <w:pPr>
      <w:keepNext/>
      <w:spacing w:after="240"/>
    </w:pPr>
    <w:rPr>
      <w:rFonts w:ascii="Arial" w:hAnsi="Arial"/>
      <w:b/>
      <w:caps/>
      <w:sz w:val="28"/>
      <w:szCs w:val="28"/>
    </w:rPr>
  </w:style>
  <w:style w:type="paragraph" w:customStyle="1" w:styleId="ChapterTitle">
    <w:name w:val="Chapter Title"/>
    <w:next w:val="Normal"/>
    <w:rsid w:val="00CA2A1C"/>
    <w:pPr>
      <w:spacing w:before="240" w:after="1200"/>
    </w:pPr>
    <w:rPr>
      <w:rFonts w:ascii="Arial Narrow" w:hAnsi="Arial Narrow"/>
      <w:b/>
      <w:sz w:val="60"/>
      <w:szCs w:val="48"/>
    </w:rPr>
  </w:style>
  <w:style w:type="paragraph" w:customStyle="1" w:styleId="FigureCaption">
    <w:name w:val="Figure Caption"/>
    <w:next w:val="Normal"/>
    <w:qFormat/>
    <w:rsid w:val="00CA2A1C"/>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CA2A1C"/>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CA2A1C"/>
    <w:pPr>
      <w:numPr>
        <w:numId w:val="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CA2A1C"/>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CA2A1C"/>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CA2A1C"/>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CA2A1C"/>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CA2A1C"/>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CA2A1C"/>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CA2A1C"/>
    <w:pPr>
      <w:spacing w:before="120" w:after="120"/>
      <w:contextualSpacing/>
    </w:pPr>
    <w:rPr>
      <w:rFonts w:ascii="Utopia" w:hAnsi="Utopia"/>
      <w:sz w:val="18"/>
    </w:rPr>
  </w:style>
  <w:style w:type="paragraph" w:customStyle="1" w:styleId="TableCaption">
    <w:name w:val="Table Caption"/>
    <w:basedOn w:val="FigureCaption"/>
    <w:next w:val="Normal"/>
    <w:qFormat/>
    <w:rsid w:val="00CA2A1C"/>
    <w:pPr>
      <w:spacing w:after="120"/>
    </w:pPr>
  </w:style>
  <w:style w:type="paragraph" w:customStyle="1" w:styleId="TableHead">
    <w:name w:val="Table Head"/>
    <w:next w:val="Normal"/>
    <w:rsid w:val="00CA2A1C"/>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CA2A1C"/>
    <w:pPr>
      <w:spacing w:before="60" w:after="240"/>
      <w:contextualSpacing/>
    </w:pPr>
    <w:rPr>
      <w:rFonts w:ascii="Utopia" w:hAnsi="Utopia"/>
      <w:i/>
      <w:sz w:val="18"/>
    </w:rPr>
  </w:style>
  <w:style w:type="table" w:styleId="TableGrid">
    <w:name w:val="Table Grid"/>
    <w:basedOn w:val="TableNormal"/>
    <w:rsid w:val="00CA2A1C"/>
    <w:pPr>
      <w:spacing w:after="120"/>
    </w:pPr>
    <w:rPr>
      <w:rFonts w:ascii="Times" w:hAnsi="Time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CA2A1C"/>
    <w:pPr>
      <w:numPr>
        <w:numId w:val="0"/>
      </w:numPr>
      <w:ind w:left="864"/>
    </w:pPr>
  </w:style>
  <w:style w:type="paragraph" w:customStyle="1" w:styleId="NumList">
    <w:name w:val="Num List"/>
    <w:basedOn w:val="Normal"/>
    <w:rsid w:val="00CA2A1C"/>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CA2A1C"/>
    <w:pPr>
      <w:spacing w:before="0"/>
      <w:ind w:left="0" w:right="0"/>
      <w:jc w:val="right"/>
    </w:pPr>
    <w:rPr>
      <w:i w:val="0"/>
    </w:rPr>
  </w:style>
  <w:style w:type="paragraph" w:customStyle="1" w:styleId="ExerciseHead">
    <w:name w:val="Exercise Head"/>
    <w:basedOn w:val="Normal"/>
    <w:next w:val="Normal"/>
    <w:rsid w:val="00CA2A1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CA2A1C"/>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CA2A1C"/>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CA2A1C"/>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CA2A1C"/>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CA2A1C"/>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CA2A1C"/>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CA2A1C"/>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CA2A1C"/>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CA2A1C"/>
    <w:pPr>
      <w:spacing w:after="120"/>
    </w:pPr>
    <w:rPr>
      <w:rFonts w:ascii="Times" w:hAnsi="Time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CA2A1C"/>
  </w:style>
  <w:style w:type="paragraph" w:customStyle="1" w:styleId="SideBarSubhead">
    <w:name w:val="Side Bar Subhead"/>
    <w:basedOn w:val="Normal"/>
    <w:rsid w:val="00CA2A1C"/>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CA2A1C"/>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CA2A1C"/>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CA2A1C"/>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CA2A1C"/>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CA2A1C"/>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CA2A1C"/>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CA2A1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CellMar>
        <w:left w:w="0" w:type="dxa"/>
        <w:right w:w="0" w:type="dxa"/>
      </w:tblCellMar>
    </w:tblPr>
  </w:style>
  <w:style w:type="table" w:styleId="TableList3">
    <w:name w:val="Table List 3"/>
    <w:basedOn w:val="TableNormal"/>
    <w:locked/>
    <w:rsid w:val="00F401F9"/>
    <w:pPr>
      <w:spacing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CA2A1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CA2A1C"/>
    <w:pPr>
      <w:spacing w:before="120" w:after="120"/>
    </w:pPr>
    <w:rPr>
      <w:rFonts w:ascii="Arial" w:hAnsi="Arial"/>
      <w:sz w:val="18"/>
    </w:rPr>
  </w:style>
  <w:style w:type="paragraph" w:styleId="Revision">
    <w:name w:val="Revision"/>
    <w:hidden/>
    <w:uiPriority w:val="99"/>
    <w:semiHidden/>
    <w:rsid w:val="00CA2A1C"/>
    <w:rPr>
      <w:rFonts w:ascii="Calibri" w:eastAsia="Calibri" w:hAnsi="Calibri"/>
      <w:sz w:val="22"/>
      <w:szCs w:val="22"/>
    </w:rPr>
  </w:style>
  <w:style w:type="character" w:styleId="IntenseEmphasis">
    <w:name w:val="Intense Emphasis"/>
    <w:basedOn w:val="DefaultParagraphFont"/>
    <w:uiPriority w:val="21"/>
    <w:qFormat/>
    <w:rsid w:val="00CA2A1C"/>
    <w:rPr>
      <w:b/>
      <w:bCs/>
      <w:i/>
      <w:iCs/>
      <w:color w:val="auto"/>
    </w:rPr>
  </w:style>
  <w:style w:type="character" w:styleId="Emphasis">
    <w:name w:val="Emphasis"/>
    <w:basedOn w:val="DefaultParagraphFont"/>
    <w:qFormat/>
    <w:rsid w:val="00CA2A1C"/>
    <w:rPr>
      <w:i/>
      <w:iCs/>
    </w:rPr>
  </w:style>
  <w:style w:type="character" w:styleId="Strong">
    <w:name w:val="Strong"/>
    <w:basedOn w:val="DefaultParagraphFont"/>
    <w:qFormat/>
    <w:rsid w:val="00CA2A1C"/>
    <w:rPr>
      <w:b/>
      <w:bCs/>
    </w:rPr>
  </w:style>
  <w:style w:type="paragraph" w:styleId="Subtitle">
    <w:name w:val="Subtitle"/>
    <w:basedOn w:val="Normal"/>
    <w:next w:val="Normal"/>
    <w:link w:val="SubtitleChar"/>
    <w:qFormat/>
    <w:rsid w:val="00CA2A1C"/>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CA2A1C"/>
    <w:rPr>
      <w:rFonts w:ascii="ZapfDingbats" w:hAnsi="ZapfDingbats"/>
      <w:color w:val="auto"/>
      <w:szCs w:val="24"/>
    </w:rPr>
  </w:style>
  <w:style w:type="paragraph" w:customStyle="1" w:styleId="Code">
    <w:name w:val="Code"/>
    <w:basedOn w:val="Normal"/>
    <w:link w:val="CodeChar"/>
    <w:qFormat/>
    <w:rsid w:val="00CA2A1C"/>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CA2A1C"/>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ListParagraph">
    <w:name w:val="List Paragraph"/>
    <w:basedOn w:val="Normal"/>
    <w:uiPriority w:val="34"/>
    <w:qFormat/>
    <w:locked/>
    <w:rsid w:val="0051716C"/>
    <w:pPr>
      <w:ind w:left="720"/>
      <w:contextualSpacing/>
    </w:pPr>
  </w:style>
  <w:style w:type="character" w:styleId="HTMLCite">
    <w:name w:val="HTML Cite"/>
    <w:basedOn w:val="DefaultParagraphFont"/>
    <w:semiHidden/>
    <w:unhideWhenUsed/>
    <w:locked/>
    <w:rsid w:val="009319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756890">
      <w:bodyDiv w:val="1"/>
      <w:marLeft w:val="0"/>
      <w:marRight w:val="0"/>
      <w:marTop w:val="0"/>
      <w:marBottom w:val="0"/>
      <w:divBdr>
        <w:top w:val="none" w:sz="0" w:space="0" w:color="auto"/>
        <w:left w:val="none" w:sz="0" w:space="0" w:color="auto"/>
        <w:bottom w:val="none" w:sz="0" w:space="0" w:color="auto"/>
        <w:right w:val="none" w:sz="0" w:space="0" w:color="auto"/>
      </w:divBdr>
    </w:div>
    <w:div w:id="1534534905">
      <w:bodyDiv w:val="1"/>
      <w:marLeft w:val="0"/>
      <w:marRight w:val="0"/>
      <w:marTop w:val="0"/>
      <w:marBottom w:val="0"/>
      <w:divBdr>
        <w:top w:val="none" w:sz="0" w:space="0" w:color="auto"/>
        <w:left w:val="none" w:sz="0" w:space="0" w:color="auto"/>
        <w:bottom w:val="none" w:sz="0" w:space="0" w:color="auto"/>
        <w:right w:val="none" w:sz="0" w:space="0" w:color="auto"/>
      </w:divBdr>
      <w:divsChild>
        <w:div w:id="1537738051">
          <w:marLeft w:val="547"/>
          <w:marRight w:val="0"/>
          <w:marTop w:val="134"/>
          <w:marBottom w:val="0"/>
          <w:divBdr>
            <w:top w:val="none" w:sz="0" w:space="0" w:color="auto"/>
            <w:left w:val="none" w:sz="0" w:space="0" w:color="auto"/>
            <w:bottom w:val="none" w:sz="0" w:space="0" w:color="auto"/>
            <w:right w:val="none" w:sz="0" w:space="0" w:color="auto"/>
          </w:divBdr>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Book_PowerView\7SD%20-%20w%20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AAC0EC-4B5C-468A-A477-72CB8D72AF1E}">
  <ds:schemaRefs>
    <ds:schemaRef ds:uri="http://schemas.microsoft.com/office/2006/metadata/properties"/>
  </ds:schemaRefs>
</ds:datastoreItem>
</file>

<file path=customXml/itemProps2.xml><?xml version="1.0" encoding="utf-8"?>
<ds:datastoreItem xmlns:ds="http://schemas.openxmlformats.org/officeDocument/2006/customXml" ds:itemID="{817E83A7-7EB1-43D5-8CC1-4243D8CB7C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F2A4EBF6-65DE-4E54-8704-F15D07A95396}">
  <ds:schemaRefs>
    <ds:schemaRef ds:uri="http://schemas.microsoft.com/sharepoint/v3/contenttype/forms"/>
  </ds:schemaRefs>
</ds:datastoreItem>
</file>

<file path=customXml/itemProps4.xml><?xml version="1.0" encoding="utf-8"?>
<ds:datastoreItem xmlns:ds="http://schemas.openxmlformats.org/officeDocument/2006/customXml" ds:itemID="{3992AA4B-6CF6-42E5-99DE-5161E567A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 - w instruction</Template>
  <TotalTime>5</TotalTime>
  <Pages>2</Pages>
  <Words>480</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Adam</dc:creator>
  <cp:lastModifiedBy>Microsoft account</cp:lastModifiedBy>
  <cp:revision>7</cp:revision>
  <cp:lastPrinted>2014-04-13T11:00:00Z</cp:lastPrinted>
  <dcterms:created xsi:type="dcterms:W3CDTF">2016-10-09T14:16:00Z</dcterms:created>
  <dcterms:modified xsi:type="dcterms:W3CDTF">2016-10-09T14:21:00Z</dcterms:modified>
</cp:coreProperties>
</file>